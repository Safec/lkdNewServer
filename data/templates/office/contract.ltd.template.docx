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42E4B" w14:textId="77777777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  <w:r w:rsidRPr="002670A4">
        <w:rPr>
          <w:rFonts w:ascii="Times New Roman" w:hAnsi="Times New Roman" w:cs="Times New Roman"/>
          <w:b/>
        </w:rPr>
        <w:t>АГЕНТСКИЙ ДОГОВОР</w:t>
      </w:r>
    </w:p>
    <w:p w14:paraId="6F90975C" w14:textId="77777777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  <w:r w:rsidRPr="002670A4">
        <w:rPr>
          <w:rFonts w:ascii="Times New Roman" w:hAnsi="Times New Roman" w:cs="Times New Roman"/>
          <w:b/>
        </w:rPr>
        <w:t>(без участия Агента в расчетах)</w:t>
      </w:r>
    </w:p>
    <w:p w14:paraId="190B9365" w14:textId="77777777" w:rsidR="002670A4" w:rsidRPr="002670A4" w:rsidRDefault="002670A4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</w:p>
    <w:p w14:paraId="6C22548B" w14:textId="5AB8AEAB" w:rsidR="00357275" w:rsidRPr="002670A4" w:rsidRDefault="00357275" w:rsidP="004C33EA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18"/>
        </w:rPr>
      </w:pPr>
      <w:r w:rsidRPr="002670A4">
        <w:rPr>
          <w:rFonts w:ascii="Times New Roman" w:hAnsi="Times New Roman" w:cs="Times New Roman"/>
          <w:sz w:val="18"/>
        </w:rPr>
        <w:t xml:space="preserve">г. Ковров                                                                                                        </w:t>
      </w:r>
      <w:r w:rsidR="002670A4" w:rsidRPr="002670A4">
        <w:rPr>
          <w:rFonts w:ascii="Times New Roman" w:hAnsi="Times New Roman" w:cs="Times New Roman"/>
          <w:sz w:val="18"/>
        </w:rPr>
        <w:t xml:space="preserve">                                 </w:t>
      </w:r>
      <w:r w:rsidRPr="002670A4">
        <w:rPr>
          <w:rFonts w:ascii="Times New Roman" w:hAnsi="Times New Roman" w:cs="Times New Roman"/>
          <w:sz w:val="18"/>
        </w:rPr>
        <w:t xml:space="preserve">      </w:t>
      </w:r>
      <w:r w:rsidR="000E10D3" w:rsidRPr="002670A4">
        <w:rPr>
          <w:rFonts w:ascii="Times New Roman" w:hAnsi="Times New Roman" w:cs="Times New Roman"/>
          <w:sz w:val="18"/>
        </w:rPr>
        <w:t>"____"_____________ 202</w:t>
      </w:r>
      <w:r w:rsidR="00C352EA" w:rsidRPr="00C352EA">
        <w:rPr>
          <w:rFonts w:ascii="Times New Roman" w:hAnsi="Times New Roman" w:cs="Times New Roman"/>
          <w:sz w:val="18"/>
        </w:rPr>
        <w:t>4</w:t>
      </w:r>
      <w:r w:rsidRPr="002670A4">
        <w:rPr>
          <w:rFonts w:ascii="Times New Roman" w:hAnsi="Times New Roman" w:cs="Times New Roman"/>
          <w:sz w:val="18"/>
        </w:rPr>
        <w:t xml:space="preserve"> г.</w:t>
      </w:r>
    </w:p>
    <w:p w14:paraId="7C1243F1" w14:textId="77777777" w:rsidR="00357275" w:rsidRPr="002670A4" w:rsidRDefault="00357275" w:rsidP="004C33EA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18"/>
        </w:rPr>
      </w:pPr>
    </w:p>
    <w:p w14:paraId="261A8485" w14:textId="5BD8A8A3" w:rsidR="00357275" w:rsidRPr="002670A4" w:rsidRDefault="00C352EA" w:rsidP="004C33EA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C352EA">
        <w:rPr>
          <w:rFonts w:ascii="Times New Roman" w:hAnsi="Times New Roman" w:cs="Times New Roman"/>
          <w:sz w:val="22"/>
          <w:szCs w:val="22"/>
        </w:rPr>
        <w:t xml:space="preserve">Общество с ограниченной ответственностью «А Торг», именуемое в дальнейшем «Принципал», в лице Руководителя направления по работе с дизайнерами </w:t>
      </w:r>
      <w:r w:rsidR="00CB5B1D">
        <w:rPr>
          <w:rFonts w:ascii="Times New Roman" w:hAnsi="Times New Roman" w:cs="Times New Roman"/>
          <w:sz w:val="22"/>
          <w:szCs w:val="22"/>
        </w:rPr>
        <w:t>Овчарова Мария Владимировна</w:t>
      </w:r>
      <w:r w:rsidR="00CB5B1D" w:rsidRPr="00C352EA">
        <w:rPr>
          <w:rFonts w:ascii="Times New Roman" w:hAnsi="Times New Roman" w:cs="Times New Roman"/>
          <w:sz w:val="22"/>
          <w:szCs w:val="22"/>
        </w:rPr>
        <w:t xml:space="preserve">, действующего на основании доверенности </w:t>
      </w:r>
      <w:r w:rsidR="00CB5B1D" w:rsidRPr="00EF143C">
        <w:rPr>
          <w:rFonts w:ascii="Times New Roman" w:hAnsi="Times New Roman" w:cs="Times New Roman"/>
          <w:sz w:val="22"/>
          <w:szCs w:val="24"/>
        </w:rPr>
        <w:t xml:space="preserve">№ </w:t>
      </w:r>
      <w:r w:rsidR="00CB5B1D">
        <w:rPr>
          <w:rFonts w:ascii="Times New Roman" w:hAnsi="Times New Roman" w:cs="Times New Roman"/>
          <w:sz w:val="22"/>
          <w:szCs w:val="24"/>
        </w:rPr>
        <w:t>1876/25</w:t>
      </w:r>
      <w:r w:rsidR="00CB5B1D" w:rsidRPr="00EF143C">
        <w:rPr>
          <w:rFonts w:ascii="Times New Roman" w:hAnsi="Times New Roman" w:cs="Times New Roman"/>
          <w:sz w:val="22"/>
          <w:szCs w:val="24"/>
        </w:rPr>
        <w:t xml:space="preserve"> от 2</w:t>
      </w:r>
      <w:r w:rsidR="00CB5B1D">
        <w:rPr>
          <w:rFonts w:ascii="Times New Roman" w:hAnsi="Times New Roman" w:cs="Times New Roman"/>
          <w:sz w:val="22"/>
          <w:szCs w:val="24"/>
        </w:rPr>
        <w:t>0</w:t>
      </w:r>
      <w:r w:rsidR="00CB5B1D" w:rsidRPr="00EF143C">
        <w:rPr>
          <w:rFonts w:ascii="Times New Roman" w:hAnsi="Times New Roman" w:cs="Times New Roman"/>
          <w:sz w:val="22"/>
          <w:szCs w:val="24"/>
        </w:rPr>
        <w:t>.</w:t>
      </w:r>
      <w:r w:rsidR="00CB5B1D">
        <w:rPr>
          <w:rFonts w:ascii="Times New Roman" w:hAnsi="Times New Roman" w:cs="Times New Roman"/>
          <w:sz w:val="22"/>
          <w:szCs w:val="24"/>
        </w:rPr>
        <w:t>11</w:t>
      </w:r>
      <w:r w:rsidR="00CB5B1D" w:rsidRPr="00EF143C">
        <w:rPr>
          <w:rFonts w:ascii="Times New Roman" w:hAnsi="Times New Roman" w:cs="Times New Roman"/>
          <w:sz w:val="22"/>
          <w:szCs w:val="24"/>
        </w:rPr>
        <w:t>.202</w:t>
      </w:r>
      <w:r w:rsidR="00CB5B1D">
        <w:rPr>
          <w:rFonts w:ascii="Times New Roman" w:hAnsi="Times New Roman" w:cs="Times New Roman"/>
          <w:sz w:val="22"/>
          <w:szCs w:val="24"/>
        </w:rPr>
        <w:t>5</w:t>
      </w:r>
      <w:r w:rsidR="00CB5B1D" w:rsidRPr="00C352EA">
        <w:rPr>
          <w:rFonts w:ascii="Times New Roman" w:hAnsi="Times New Roman" w:cs="Times New Roman"/>
          <w:sz w:val="22"/>
          <w:szCs w:val="22"/>
        </w:rPr>
        <w:t xml:space="preserve"> года</w:t>
      </w:r>
      <w:r w:rsidR="00CB5B1D" w:rsidRPr="5D188D58">
        <w:rPr>
          <w:rFonts w:ascii="Times New Roman" w:hAnsi="Times New Roman" w:cs="Times New Roman"/>
          <w:sz w:val="22"/>
          <w:szCs w:val="22"/>
        </w:rPr>
        <w:t>,</w:t>
      </w:r>
      <w:r w:rsidR="5D188D58" w:rsidRPr="5D188D58">
        <w:rPr>
          <w:rFonts w:ascii="Times New Roman" w:hAnsi="Times New Roman" w:cs="Times New Roman"/>
          <w:sz w:val="22"/>
          <w:szCs w:val="22"/>
        </w:rPr>
        <w:t xml:space="preserve"> с одной стороны и ${</w:t>
      </w:r>
      <w:proofErr w:type="spellStart"/>
      <w:r w:rsidR="5D188D58" w:rsidRPr="5D188D58">
        <w:rPr>
          <w:rFonts w:ascii="Times New Roman" w:hAnsi="Times New Roman" w:cs="Times New Roman"/>
          <w:sz w:val="22"/>
          <w:szCs w:val="22"/>
        </w:rPr>
        <w:t>company</w:t>
      </w:r>
      <w:proofErr w:type="spellEnd"/>
      <w:r w:rsidR="5D188D58" w:rsidRPr="5D188D58">
        <w:rPr>
          <w:rFonts w:ascii="Times New Roman" w:hAnsi="Times New Roman" w:cs="Times New Roman"/>
          <w:sz w:val="22"/>
          <w:szCs w:val="22"/>
        </w:rPr>
        <w:t>}, в лице ${</w:t>
      </w:r>
      <w:proofErr w:type="spellStart"/>
      <w:r w:rsidR="5D188D58" w:rsidRPr="5D188D58">
        <w:rPr>
          <w:rFonts w:ascii="Times New Roman" w:hAnsi="Times New Roman" w:cs="Times New Roman"/>
          <w:sz w:val="22"/>
          <w:szCs w:val="22"/>
        </w:rPr>
        <w:t>fullNameGenetive</w:t>
      </w:r>
      <w:proofErr w:type="spellEnd"/>
      <w:r w:rsidR="5D188D58" w:rsidRPr="5D188D58">
        <w:rPr>
          <w:rFonts w:ascii="Times New Roman" w:hAnsi="Times New Roman" w:cs="Times New Roman"/>
          <w:sz w:val="22"/>
          <w:szCs w:val="22"/>
        </w:rPr>
        <w:t>}, действующего на основании ${</w:t>
      </w:r>
      <w:proofErr w:type="spellStart"/>
      <w:r w:rsidR="5D188D58" w:rsidRPr="5D188D58">
        <w:rPr>
          <w:rFonts w:ascii="Times New Roman" w:hAnsi="Times New Roman" w:cs="Times New Roman"/>
          <w:sz w:val="22"/>
          <w:szCs w:val="22"/>
        </w:rPr>
        <w:t>charterGenetive</w:t>
      </w:r>
      <w:proofErr w:type="spellEnd"/>
      <w:r w:rsidR="5D188D58" w:rsidRPr="5D188D58">
        <w:rPr>
          <w:rFonts w:ascii="Times New Roman" w:hAnsi="Times New Roman" w:cs="Times New Roman"/>
          <w:sz w:val="22"/>
          <w:szCs w:val="22"/>
        </w:rPr>
        <w:t>}, именуемое в дальнейшем  «Агент», с другой стороны, в дальнейшем именуемые «Стороны», составили настоящий Договор (далее по тексту – «Договор») о нижеследующем:</w:t>
      </w:r>
    </w:p>
    <w:p w14:paraId="0AFE008E" w14:textId="77777777" w:rsidR="006A1880" w:rsidRDefault="006A1880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</w:p>
    <w:p w14:paraId="625ABA95" w14:textId="024ACF43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sz w:val="18"/>
        </w:rPr>
      </w:pPr>
      <w:r w:rsidRPr="002670A4">
        <w:rPr>
          <w:rFonts w:ascii="Times New Roman" w:hAnsi="Times New Roman" w:cs="Times New Roman"/>
          <w:b/>
          <w:sz w:val="18"/>
        </w:rPr>
        <w:t>1. ПРЕДМЕТ ДОГОВОРА</w:t>
      </w:r>
    </w:p>
    <w:p w14:paraId="4DB4BEEB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 xml:space="preserve">1.1. По Договору </w:t>
      </w:r>
      <w:r w:rsidR="00946507" w:rsidRPr="002670A4">
        <w:rPr>
          <w:sz w:val="22"/>
        </w:rPr>
        <w:t>Принципал поручает, а Агент принимает на себя обязательство совершать от имени и за счет Принципала указанные в настоящем пункте Договора действия, а принципал обязуется уплатить Агенту вознаграждение за совершенные действия. Агент обязуется</w:t>
      </w:r>
      <w:r w:rsidRPr="002670A4">
        <w:rPr>
          <w:sz w:val="22"/>
        </w:rPr>
        <w:t>:</w:t>
      </w:r>
    </w:p>
    <w:p w14:paraId="2A0D2094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- осуществлять поиск покупателей на</w:t>
      </w:r>
      <w:r w:rsidR="00946507" w:rsidRPr="002670A4">
        <w:rPr>
          <w:sz w:val="22"/>
        </w:rPr>
        <w:t xml:space="preserve"> </w:t>
      </w:r>
      <w:r w:rsidRPr="002670A4">
        <w:rPr>
          <w:sz w:val="22"/>
        </w:rPr>
        <w:t>товары</w:t>
      </w:r>
      <w:r w:rsidR="000A2B33" w:rsidRPr="002670A4">
        <w:rPr>
          <w:sz w:val="22"/>
        </w:rPr>
        <w:t>,</w:t>
      </w:r>
      <w:r w:rsidRPr="002670A4">
        <w:rPr>
          <w:sz w:val="22"/>
        </w:rPr>
        <w:t xml:space="preserve"> </w:t>
      </w:r>
      <w:r w:rsidR="00946507" w:rsidRPr="002670A4">
        <w:rPr>
          <w:sz w:val="22"/>
        </w:rPr>
        <w:t>реализуемые Принципалом в салонах собственной розницы</w:t>
      </w:r>
      <w:r w:rsidRPr="002670A4">
        <w:rPr>
          <w:sz w:val="22"/>
        </w:rPr>
        <w:t>;</w:t>
      </w:r>
    </w:p>
    <w:p w14:paraId="54A7941F" w14:textId="77777777" w:rsidR="00946507" w:rsidRPr="002670A4" w:rsidRDefault="00946507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 xml:space="preserve">- предоставлять консультационные услуги клиентам по товарам реализуемым Принципалом (информировать о </w:t>
      </w:r>
      <w:r w:rsidR="00F016F5" w:rsidRPr="002670A4">
        <w:rPr>
          <w:sz w:val="22"/>
        </w:rPr>
        <w:t xml:space="preserve">характеристиках и </w:t>
      </w:r>
      <w:r w:rsidRPr="002670A4">
        <w:rPr>
          <w:sz w:val="22"/>
        </w:rPr>
        <w:t>потребительских свойствах товаров);</w:t>
      </w:r>
    </w:p>
    <w:p w14:paraId="3BEA589B" w14:textId="77777777" w:rsidR="00946507" w:rsidRPr="002670A4" w:rsidRDefault="00946507" w:rsidP="004C33EA">
      <w:pPr>
        <w:pStyle w:val="af"/>
        <w:tabs>
          <w:tab w:val="left" w:pos="3403"/>
          <w:tab w:val="left" w:pos="3829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hint="eastAsia"/>
          <w:sz w:val="20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- </w:t>
      </w:r>
      <w:r w:rsidR="000A2B33"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осуществлять первичное сопровождение клиентов в салон Принципала (предлагать и согласовать с клиентом коллекции, модели, размеры, материалы покрытия, цвета, фурнитуру, прочие сопутствующие декоративные элементы);</w:t>
      </w:r>
    </w:p>
    <w:p w14:paraId="28560901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- выполнять иные необходимые действия для привлечения покупателей товаров Принципала в соответствии с условиями Договора, а Принципал обязуется уплатить Агенту вознаграждение за выполнение этого поручения.</w:t>
      </w:r>
    </w:p>
    <w:p w14:paraId="07A424E9" w14:textId="77777777" w:rsidR="00930613" w:rsidRDefault="00357275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1.</w:t>
      </w:r>
      <w:r w:rsidR="00DC53CB" w:rsidRPr="002670A4">
        <w:rPr>
          <w:rFonts w:ascii="Times New Roman" w:hAnsi="Times New Roman" w:cs="Times New Roman"/>
          <w:sz w:val="22"/>
          <w:szCs w:val="24"/>
        </w:rPr>
        <w:t>2</w:t>
      </w:r>
      <w:r w:rsidRPr="002670A4">
        <w:rPr>
          <w:rFonts w:ascii="Times New Roman" w:hAnsi="Times New Roman" w:cs="Times New Roman"/>
          <w:sz w:val="22"/>
          <w:szCs w:val="24"/>
        </w:rPr>
        <w:t xml:space="preserve">. Поручение считается выполненным Агентом </w:t>
      </w:r>
      <w:r w:rsidR="00842186" w:rsidRPr="002670A4">
        <w:rPr>
          <w:rFonts w:ascii="Times New Roman" w:hAnsi="Times New Roman" w:cs="Times New Roman"/>
          <w:sz w:val="22"/>
          <w:szCs w:val="24"/>
        </w:rPr>
        <w:t xml:space="preserve">при соблюдении всех следующих условий: </w:t>
      </w:r>
    </w:p>
    <w:p w14:paraId="3F28C54D" w14:textId="77777777" w:rsidR="00842186" w:rsidRPr="002670A4" w:rsidRDefault="00842186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- </w:t>
      </w:r>
      <w:r w:rsidR="006E333A" w:rsidRPr="002670A4">
        <w:rPr>
          <w:rFonts w:ascii="Times New Roman" w:hAnsi="Times New Roman" w:cs="Times New Roman"/>
          <w:sz w:val="22"/>
          <w:szCs w:val="24"/>
        </w:rPr>
        <w:t>Принципал и Клиент заключили договор розничной купли-продажи</w:t>
      </w:r>
      <w:r w:rsidR="00930613">
        <w:rPr>
          <w:rFonts w:ascii="Times New Roman" w:hAnsi="Times New Roman" w:cs="Times New Roman"/>
          <w:sz w:val="22"/>
          <w:szCs w:val="24"/>
        </w:rPr>
        <w:t>/договор поставки</w:t>
      </w:r>
      <w:r w:rsidR="006E333A" w:rsidRPr="002670A4">
        <w:rPr>
          <w:rFonts w:ascii="Times New Roman" w:hAnsi="Times New Roman" w:cs="Times New Roman"/>
          <w:sz w:val="22"/>
          <w:szCs w:val="24"/>
        </w:rPr>
        <w:t>;</w:t>
      </w:r>
    </w:p>
    <w:p w14:paraId="1A25FFD4" w14:textId="77777777" w:rsidR="00EE5750" w:rsidRPr="002670A4" w:rsidRDefault="00EE5750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Клиент и Агент не могут быть одн</w:t>
      </w:r>
      <w:r w:rsidR="00F016F5" w:rsidRPr="002670A4">
        <w:rPr>
          <w:rFonts w:ascii="Times New Roman" w:hAnsi="Times New Roman" w:cs="Times New Roman"/>
          <w:sz w:val="22"/>
          <w:szCs w:val="24"/>
        </w:rPr>
        <w:t>им лицом</w:t>
      </w:r>
      <w:r w:rsidRPr="002670A4">
        <w:rPr>
          <w:rFonts w:ascii="Times New Roman" w:hAnsi="Times New Roman" w:cs="Times New Roman"/>
          <w:sz w:val="22"/>
          <w:szCs w:val="24"/>
        </w:rPr>
        <w:t>;</w:t>
      </w:r>
    </w:p>
    <w:p w14:paraId="3ED42E39" w14:textId="77777777" w:rsidR="00EE5750" w:rsidRDefault="00EE5750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Адрес регистрации</w:t>
      </w:r>
      <w:r w:rsidR="00930613">
        <w:rPr>
          <w:rFonts w:ascii="Times New Roman" w:hAnsi="Times New Roman" w:cs="Times New Roman"/>
          <w:sz w:val="22"/>
          <w:szCs w:val="24"/>
        </w:rPr>
        <w:t>/почтовый адрес</w:t>
      </w:r>
      <w:r w:rsidRPr="002670A4">
        <w:rPr>
          <w:rFonts w:ascii="Times New Roman" w:hAnsi="Times New Roman" w:cs="Times New Roman"/>
          <w:sz w:val="22"/>
          <w:szCs w:val="24"/>
        </w:rPr>
        <w:t xml:space="preserve"> Агента и адрес отгрузки товара Клиента не совпадают;</w:t>
      </w:r>
    </w:p>
    <w:p w14:paraId="6CFE221D" w14:textId="77777777" w:rsidR="00271997" w:rsidRPr="002670A4" w:rsidRDefault="00271997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-</w:t>
      </w:r>
      <w:r w:rsidRPr="00271997">
        <w:rPr>
          <w:rFonts w:ascii="Times New Roman" w:hAnsi="Times New Roman" w:cs="Times New Roman"/>
          <w:sz w:val="22"/>
          <w:szCs w:val="24"/>
        </w:rPr>
        <w:t xml:space="preserve"> Клиент и Агент не являются взаимозависимыми </w:t>
      </w:r>
      <w:r w:rsidR="00930613">
        <w:rPr>
          <w:rFonts w:ascii="Times New Roman" w:hAnsi="Times New Roman" w:cs="Times New Roman"/>
          <w:sz w:val="22"/>
          <w:szCs w:val="24"/>
        </w:rPr>
        <w:t>/аффилированными лицами</w:t>
      </w:r>
      <w:r>
        <w:rPr>
          <w:rFonts w:ascii="Times New Roman" w:hAnsi="Times New Roman" w:cs="Times New Roman"/>
          <w:sz w:val="22"/>
          <w:szCs w:val="24"/>
        </w:rPr>
        <w:t>;</w:t>
      </w:r>
    </w:p>
    <w:p w14:paraId="6C6F9178" w14:textId="77777777" w:rsidR="006E333A" w:rsidRPr="002670A4" w:rsidRDefault="006E333A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Клиент полностью оплатил стоимость приобретаемых им</w:t>
      </w:r>
      <w:r w:rsidR="00A25EF3" w:rsidRPr="002670A4">
        <w:rPr>
          <w:rFonts w:ascii="Times New Roman" w:hAnsi="Times New Roman" w:cs="Times New Roman"/>
          <w:sz w:val="22"/>
          <w:szCs w:val="24"/>
        </w:rPr>
        <w:t xml:space="preserve"> у Принципала</w:t>
      </w:r>
      <w:r w:rsidRPr="002670A4">
        <w:rPr>
          <w:rFonts w:ascii="Times New Roman" w:hAnsi="Times New Roman" w:cs="Times New Roman"/>
          <w:sz w:val="22"/>
          <w:szCs w:val="24"/>
        </w:rPr>
        <w:t>, по договору розничной купли-продажи</w:t>
      </w:r>
      <w:r w:rsidR="00930613">
        <w:rPr>
          <w:rFonts w:ascii="Times New Roman" w:hAnsi="Times New Roman" w:cs="Times New Roman"/>
          <w:sz w:val="22"/>
          <w:szCs w:val="24"/>
        </w:rPr>
        <w:t>/договору поставки</w:t>
      </w:r>
      <w:r w:rsidRPr="002670A4">
        <w:rPr>
          <w:rFonts w:ascii="Times New Roman" w:hAnsi="Times New Roman" w:cs="Times New Roman"/>
          <w:sz w:val="22"/>
          <w:szCs w:val="24"/>
        </w:rPr>
        <w:t xml:space="preserve">, </w:t>
      </w:r>
      <w:r w:rsidR="00EE5750" w:rsidRPr="002670A4">
        <w:rPr>
          <w:rFonts w:ascii="Times New Roman" w:hAnsi="Times New Roman" w:cs="Times New Roman"/>
          <w:sz w:val="22"/>
          <w:szCs w:val="24"/>
        </w:rPr>
        <w:t>товаров</w:t>
      </w:r>
      <w:r w:rsidR="00F03B43" w:rsidRPr="002670A4">
        <w:rPr>
          <w:rFonts w:ascii="Times New Roman" w:hAnsi="Times New Roman" w:cs="Times New Roman"/>
          <w:sz w:val="22"/>
          <w:szCs w:val="24"/>
        </w:rPr>
        <w:t>. Денежные средства за товар Клиент самостоятельно перечисляет на расчетный счет Принципала</w:t>
      </w:r>
      <w:r w:rsidR="00EE5750" w:rsidRPr="002670A4">
        <w:rPr>
          <w:rFonts w:ascii="Times New Roman" w:hAnsi="Times New Roman" w:cs="Times New Roman"/>
          <w:sz w:val="22"/>
          <w:szCs w:val="24"/>
        </w:rPr>
        <w:t>;</w:t>
      </w:r>
    </w:p>
    <w:p w14:paraId="0F2C87D5" w14:textId="77777777" w:rsidR="00EE5750" w:rsidRPr="002670A4" w:rsidRDefault="00EE5750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оплаченные Клиентом, по договору розничной купли-продажи</w:t>
      </w:r>
      <w:r w:rsidR="00930613">
        <w:rPr>
          <w:rFonts w:ascii="Times New Roman" w:hAnsi="Times New Roman" w:cs="Times New Roman"/>
          <w:sz w:val="22"/>
          <w:szCs w:val="24"/>
        </w:rPr>
        <w:t>/договору поставки</w:t>
      </w:r>
      <w:r w:rsidRPr="002670A4">
        <w:rPr>
          <w:rFonts w:ascii="Times New Roman" w:hAnsi="Times New Roman" w:cs="Times New Roman"/>
          <w:sz w:val="22"/>
          <w:szCs w:val="24"/>
        </w:rPr>
        <w:t>, товары получены, т.е. отгрузка товаров Клиенту произведена в полном объеме.</w:t>
      </w:r>
      <w:r w:rsidR="00EC5026" w:rsidRPr="002670A4">
        <w:rPr>
          <w:rFonts w:ascii="Times New Roman" w:hAnsi="Times New Roman" w:cs="Times New Roman"/>
          <w:sz w:val="22"/>
          <w:szCs w:val="24"/>
        </w:rPr>
        <w:t>;</w:t>
      </w:r>
    </w:p>
    <w:p w14:paraId="3A63A4C3" w14:textId="77777777" w:rsidR="00EC5026" w:rsidRPr="002670A4" w:rsidRDefault="00EC5026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- Агентом предоставлены Принципалу, </w:t>
      </w:r>
      <w:r w:rsidR="00DE61BF">
        <w:rPr>
          <w:rFonts w:ascii="Times New Roman" w:hAnsi="Times New Roman" w:cs="Times New Roman"/>
          <w:sz w:val="22"/>
          <w:szCs w:val="24"/>
        </w:rPr>
        <w:t>в соответствии с п. 2.1.6., Акт-</w:t>
      </w:r>
      <w:r w:rsidR="000454CA">
        <w:rPr>
          <w:rFonts w:ascii="Times New Roman" w:hAnsi="Times New Roman" w:cs="Times New Roman"/>
          <w:sz w:val="22"/>
          <w:szCs w:val="24"/>
        </w:rPr>
        <w:t>Отчет А</w:t>
      </w:r>
      <w:r w:rsidRPr="002670A4">
        <w:rPr>
          <w:rFonts w:ascii="Times New Roman" w:hAnsi="Times New Roman" w:cs="Times New Roman"/>
          <w:sz w:val="22"/>
          <w:szCs w:val="24"/>
        </w:rPr>
        <w:t>гента.</w:t>
      </w:r>
    </w:p>
    <w:p w14:paraId="1BB49107" w14:textId="77777777" w:rsidR="00EE5750" w:rsidRPr="002670A4" w:rsidRDefault="00EE5750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1.</w:t>
      </w:r>
      <w:r w:rsidR="00DC53CB" w:rsidRPr="002670A4">
        <w:rPr>
          <w:rFonts w:ascii="Times New Roman" w:hAnsi="Times New Roman" w:cs="Times New Roman"/>
          <w:sz w:val="22"/>
          <w:szCs w:val="24"/>
        </w:rPr>
        <w:t>3</w:t>
      </w:r>
      <w:r w:rsidRPr="002670A4">
        <w:rPr>
          <w:rFonts w:ascii="Times New Roman" w:hAnsi="Times New Roman" w:cs="Times New Roman"/>
          <w:sz w:val="22"/>
          <w:szCs w:val="24"/>
        </w:rPr>
        <w:t>. Настоящий договор действует на территории Российской Федерации.</w:t>
      </w:r>
    </w:p>
    <w:p w14:paraId="792C7841" w14:textId="77777777" w:rsidR="00EE5750" w:rsidRPr="002670A4" w:rsidRDefault="00EE5750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3A0E5717" w14:textId="77777777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sz w:val="18"/>
        </w:rPr>
      </w:pPr>
      <w:r w:rsidRPr="002670A4">
        <w:rPr>
          <w:rFonts w:ascii="Times New Roman" w:hAnsi="Times New Roman" w:cs="Times New Roman"/>
          <w:b/>
          <w:sz w:val="18"/>
        </w:rPr>
        <w:t>2. ПРАВА И ОБЯЗАННОСТИ СТОРОН</w:t>
      </w:r>
    </w:p>
    <w:p w14:paraId="532FE266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2670A4">
        <w:rPr>
          <w:rFonts w:ascii="Times New Roman" w:hAnsi="Times New Roman" w:cs="Times New Roman"/>
          <w:b/>
          <w:sz w:val="22"/>
        </w:rPr>
        <w:t>2.1. Агент обязуется:</w:t>
      </w:r>
    </w:p>
    <w:p w14:paraId="6F0D431C" w14:textId="77777777" w:rsidR="004C2B23" w:rsidRPr="002670A4" w:rsidRDefault="004C2B23" w:rsidP="004C33EA">
      <w:pPr>
        <w:pStyle w:val="af"/>
        <w:numPr>
          <w:ilvl w:val="2"/>
          <w:numId w:val="10"/>
        </w:numPr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Совершать действия, составляющие предмет настоящего Договора, в соответствии с указаниями Принципала.</w:t>
      </w:r>
    </w:p>
    <w:p w14:paraId="53369D04" w14:textId="77777777" w:rsidR="00C352EA" w:rsidRPr="00C352EA" w:rsidRDefault="00C352EA" w:rsidP="00C352EA">
      <w:pPr>
        <w:pStyle w:val="af"/>
        <w:widowControl w:val="0"/>
        <w:numPr>
          <w:ilvl w:val="2"/>
          <w:numId w:val="10"/>
        </w:numPr>
        <w:tabs>
          <w:tab w:val="clear" w:pos="0"/>
          <w:tab w:val="left" w:pos="1134"/>
          <w:tab w:val="num" w:pos="3326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С целью включения информации Агента в Заказ привлеченного им Клиента, уведомить Принципала, в течение 3 (трех) календарных дней, заключения Клиентом с Принципалом договора розничной купли-продажи/договора поставки, о подборе клиента и подборе ему видов Товаров. Указанная обязанность должна быть исполнена Агентом в следующем формате: </w:t>
      </w:r>
    </w:p>
    <w:p w14:paraId="713271B9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фамилия, имя, отчество/юридическое наименование, ИНН Клиента;</w:t>
      </w:r>
    </w:p>
    <w:p w14:paraId="3741CD27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телефон Клиента и/или адрес электронной почты Клиента;</w:t>
      </w:r>
    </w:p>
    <w:p w14:paraId="72683040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юридический, почтовый адреса Клиента (применимо если Клиент юридическое лицо или ИП);</w:t>
      </w:r>
    </w:p>
    <w:p w14:paraId="220FF459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визуализация/дизайн-проект/развертка с указанием ФИО заказчика и исполнителя, адреса объекта*.</w:t>
      </w:r>
    </w:p>
    <w:p w14:paraId="591DBFCA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* данное условие не применимо к заказам, в которых товаром является только матрас/матрасы.</w:t>
      </w:r>
    </w:p>
    <w:p w14:paraId="655390D5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Такое уведомление Агент осуществляет посредствам отправления электронного письма Принципалу, с электронной почты, указанной в главе 8 настоящего Договора на электронную почту </w:t>
      </w:r>
      <w:r w:rsidRPr="00C352EA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 xml:space="preserve">askona_design@askona.ru/ </w:t>
      </w:r>
      <w:hyperlink r:id="rId10" w:history="1">
        <w:r w:rsidRPr="00C352EA">
          <w:rPr>
            <w:rFonts w:ascii="Times New Roman" w:eastAsia="Times New Roman" w:hAnsi="Times New Roman" w:cs="Times New Roman"/>
            <w:b/>
            <w:bCs/>
            <w:kern w:val="0"/>
            <w:szCs w:val="24"/>
            <w:lang w:eastAsia="ru-RU" w:bidi="ar-SA"/>
          </w:rPr>
          <w:t>design@gretherwells.ru</w:t>
        </w:r>
      </w:hyperlink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</w:t>
      </w:r>
      <w:hyperlink r:id="rId11" w:history="1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или на почту ответственного менеджера, со стороны Принципала, </w:t>
      </w:r>
      <w:r w:rsidRPr="00C352EA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 xml:space="preserve">с доменными именами  @askona.ru или </w:t>
      </w:r>
      <w:r w:rsidRPr="00C352EA">
        <w:rPr>
          <w:rFonts w:ascii="Times New Roman" w:eastAsia="Times New Roman" w:hAnsi="Times New Roman" w:cs="Times New Roman" w:hint="eastAsia"/>
          <w:b/>
          <w:bCs/>
          <w:kern w:val="0"/>
          <w:szCs w:val="24"/>
          <w:lang w:eastAsia="ru-RU" w:bidi="ar-SA"/>
        </w:rPr>
        <w:t>@gretherwells.ru</w:t>
      </w: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. Также уведомление возможно производить путем отправки коротких 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СМС-сообщений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или сообщений в мессенджеры 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whats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app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/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Telegram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на корпоративные телефонные номера ответственного менеджера со стороны Принципала. При использовании любого из вышеперечисленных способов уведомления Агент должен обозначить тему своего обращения (к примеру: ООО «Ромашка»).</w:t>
      </w:r>
    </w:p>
    <w:p w14:paraId="51E81D29" w14:textId="77777777" w:rsidR="00C352EA" w:rsidRPr="00AA0562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Уведомление о привлечении Клиента, направленное Агентом Принципалу позднее 3 (трех) </w:t>
      </w: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lastRenderedPageBreak/>
        <w:t>календарных дней со дня заключения Клиентом с Принципалом договора розничной купли-продажи/договора поставки, не допускается. Направление Агентом уведомления о привлечении Клиента позднее 3 (трех) календарных дней со дня заключения последним с Принципалом договора розничной купли-продажи/договора поставки считается ненадлежащим исполнением Агентом обязательства предусмотренного настоящим пунктом.</w:t>
      </w:r>
    </w:p>
    <w:p w14:paraId="68FDD22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3</w:t>
      </w:r>
      <w:r w:rsidRPr="002670A4">
        <w:rPr>
          <w:rFonts w:ascii="Times New Roman" w:hAnsi="Times New Roman" w:cs="Times New Roman"/>
          <w:sz w:val="22"/>
          <w:szCs w:val="24"/>
        </w:rPr>
        <w:t xml:space="preserve">. Осуществлять любые другие действия, необходимые для наиболее быстрой и выгодной реализации </w:t>
      </w:r>
      <w:r w:rsidR="00F03B43" w:rsidRPr="002670A4">
        <w:rPr>
          <w:rFonts w:ascii="Times New Roman" w:hAnsi="Times New Roman" w:cs="Times New Roman"/>
          <w:sz w:val="22"/>
          <w:szCs w:val="24"/>
        </w:rPr>
        <w:t>Т</w:t>
      </w:r>
      <w:r w:rsidRPr="002670A4">
        <w:rPr>
          <w:rFonts w:ascii="Times New Roman" w:hAnsi="Times New Roman" w:cs="Times New Roman"/>
          <w:sz w:val="22"/>
          <w:szCs w:val="24"/>
        </w:rPr>
        <w:t>овара, принадлежащего Принципалу.</w:t>
      </w:r>
    </w:p>
    <w:p w14:paraId="6C73CBFA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4</w:t>
      </w:r>
      <w:r w:rsidRPr="002670A4">
        <w:rPr>
          <w:rFonts w:ascii="Times New Roman" w:hAnsi="Times New Roman" w:cs="Times New Roman"/>
          <w:sz w:val="22"/>
          <w:szCs w:val="24"/>
        </w:rPr>
        <w:t>. Исполнять данные ему поручения в соответствии с указаниями Принципала. Указания Принципала должны быть правомерными, осуществимыми и конкретными</w:t>
      </w:r>
      <w:r w:rsidR="00F03B43" w:rsidRPr="002670A4">
        <w:rPr>
          <w:rFonts w:ascii="Times New Roman" w:hAnsi="Times New Roman" w:cs="Times New Roman"/>
          <w:sz w:val="22"/>
          <w:szCs w:val="24"/>
        </w:rPr>
        <w:t>.</w:t>
      </w:r>
    </w:p>
    <w:p w14:paraId="31651D4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5</w:t>
      </w:r>
      <w:r w:rsidRPr="002670A4">
        <w:rPr>
          <w:rFonts w:ascii="Times New Roman" w:hAnsi="Times New Roman" w:cs="Times New Roman"/>
          <w:sz w:val="22"/>
          <w:szCs w:val="24"/>
        </w:rPr>
        <w:t>. Сообщать Принципалу по его требованию все сведения о ходе исполнения поручения.</w:t>
      </w:r>
    </w:p>
    <w:p w14:paraId="0F21C09B" w14:textId="6365CBB5" w:rsidR="0086304B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6</w:t>
      </w:r>
      <w:r w:rsidRPr="002670A4">
        <w:rPr>
          <w:rFonts w:ascii="Times New Roman" w:hAnsi="Times New Roman" w:cs="Times New Roman"/>
          <w:sz w:val="22"/>
          <w:szCs w:val="24"/>
        </w:rPr>
        <w:t xml:space="preserve">. Ежемесячно не позднее 5 (пятого) числа месяца, следующего за месяцем, в котором Агентом совершены действия, указанные в п. </w:t>
      </w:r>
      <w:r w:rsidR="00F03B43" w:rsidRPr="002670A4">
        <w:rPr>
          <w:rFonts w:ascii="Times New Roman" w:hAnsi="Times New Roman" w:cs="Times New Roman"/>
          <w:sz w:val="22"/>
          <w:szCs w:val="24"/>
        </w:rPr>
        <w:t>1.</w:t>
      </w:r>
      <w:r w:rsidR="00DC53CB" w:rsidRPr="002670A4">
        <w:rPr>
          <w:rFonts w:ascii="Times New Roman" w:hAnsi="Times New Roman" w:cs="Times New Roman"/>
          <w:sz w:val="22"/>
          <w:szCs w:val="24"/>
        </w:rPr>
        <w:t>2</w:t>
      </w:r>
      <w:r w:rsidRPr="002670A4">
        <w:rPr>
          <w:rFonts w:ascii="Times New Roman" w:hAnsi="Times New Roman" w:cs="Times New Roman"/>
          <w:sz w:val="22"/>
          <w:szCs w:val="24"/>
        </w:rPr>
        <w:t>. настоящего договора, предоставлять Принципалу</w:t>
      </w:r>
      <w:r w:rsidR="00F03B43" w:rsidRPr="002670A4">
        <w:rPr>
          <w:rFonts w:ascii="Times New Roman" w:hAnsi="Times New Roman" w:cs="Times New Roman"/>
          <w:sz w:val="22"/>
          <w:szCs w:val="24"/>
        </w:rPr>
        <w:t>, за предшествующий отчетный период,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 А</w:t>
      </w:r>
      <w:r w:rsidRPr="002670A4">
        <w:rPr>
          <w:rFonts w:ascii="Times New Roman" w:hAnsi="Times New Roman" w:cs="Times New Roman"/>
          <w:sz w:val="22"/>
          <w:szCs w:val="24"/>
        </w:rPr>
        <w:t>кт</w:t>
      </w:r>
      <w:r w:rsidR="00DE61BF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Pr="002670A4">
        <w:rPr>
          <w:rFonts w:ascii="Times New Roman" w:hAnsi="Times New Roman" w:cs="Times New Roman"/>
          <w:sz w:val="22"/>
          <w:szCs w:val="24"/>
        </w:rPr>
        <w:t>тчет о выполненной работе</w:t>
      </w:r>
      <w:r w:rsidR="005B2CC4" w:rsidRPr="002670A4">
        <w:rPr>
          <w:rFonts w:ascii="Times New Roman" w:hAnsi="Times New Roman" w:cs="Times New Roman"/>
          <w:sz w:val="22"/>
          <w:szCs w:val="24"/>
        </w:rPr>
        <w:t xml:space="preserve"> (Приложение № </w:t>
      </w:r>
      <w:r w:rsidR="00C352EA" w:rsidRPr="00C352EA">
        <w:rPr>
          <w:rFonts w:ascii="Times New Roman" w:hAnsi="Times New Roman" w:cs="Times New Roman"/>
          <w:sz w:val="22"/>
          <w:szCs w:val="24"/>
        </w:rPr>
        <w:t>1</w:t>
      </w:r>
      <w:r w:rsidR="005B2CC4" w:rsidRPr="002670A4">
        <w:rPr>
          <w:rFonts w:ascii="Times New Roman" w:hAnsi="Times New Roman" w:cs="Times New Roman"/>
          <w:sz w:val="22"/>
          <w:szCs w:val="24"/>
        </w:rPr>
        <w:t>)</w:t>
      </w:r>
      <w:r w:rsidRPr="002670A4">
        <w:rPr>
          <w:rFonts w:ascii="Times New Roman" w:hAnsi="Times New Roman" w:cs="Times New Roman"/>
          <w:sz w:val="22"/>
          <w:szCs w:val="24"/>
        </w:rPr>
        <w:t xml:space="preserve">. </w:t>
      </w:r>
    </w:p>
    <w:p w14:paraId="1CE6C58A" w14:textId="5D7BB68F" w:rsidR="0086304B" w:rsidRPr="002670A4" w:rsidRDefault="00A56924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Для подписания Принципалом</w:t>
      </w:r>
      <w:r w:rsidR="0086304B" w:rsidRPr="002670A4">
        <w:rPr>
          <w:rFonts w:ascii="Times New Roman" w:hAnsi="Times New Roman" w:cs="Times New Roman"/>
          <w:sz w:val="22"/>
          <w:szCs w:val="24"/>
        </w:rPr>
        <w:t>,</w:t>
      </w:r>
      <w:r w:rsidRPr="002670A4">
        <w:rPr>
          <w:rFonts w:ascii="Times New Roman" w:hAnsi="Times New Roman" w:cs="Times New Roman"/>
          <w:sz w:val="22"/>
          <w:szCs w:val="24"/>
        </w:rPr>
        <w:t xml:space="preserve"> Акт</w:t>
      </w:r>
      <w:r w:rsidR="000454CA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="00357275" w:rsidRPr="002670A4">
        <w:rPr>
          <w:rFonts w:ascii="Times New Roman" w:hAnsi="Times New Roman" w:cs="Times New Roman"/>
          <w:sz w:val="22"/>
          <w:szCs w:val="24"/>
        </w:rPr>
        <w:t>тчет</w:t>
      </w:r>
      <w:r w:rsidR="0086304B" w:rsidRPr="002670A4">
        <w:rPr>
          <w:rFonts w:ascii="Times New Roman" w:hAnsi="Times New Roman" w:cs="Times New Roman"/>
          <w:sz w:val="22"/>
          <w:szCs w:val="24"/>
        </w:rPr>
        <w:t>, первоначально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пр</w:t>
      </w:r>
      <w:r w:rsidR="0086304B" w:rsidRPr="002670A4">
        <w:rPr>
          <w:rFonts w:ascii="Times New Roman" w:hAnsi="Times New Roman" w:cs="Times New Roman"/>
          <w:sz w:val="22"/>
          <w:szCs w:val="24"/>
        </w:rPr>
        <w:t>едоставляю</w:t>
      </w:r>
      <w:r w:rsidR="007D7C67" w:rsidRPr="002670A4">
        <w:rPr>
          <w:rFonts w:ascii="Times New Roman" w:hAnsi="Times New Roman" w:cs="Times New Roman"/>
          <w:sz w:val="22"/>
          <w:szCs w:val="24"/>
        </w:rPr>
        <w:t xml:space="preserve">тся </w:t>
      </w:r>
      <w:r w:rsidRPr="002670A4">
        <w:rPr>
          <w:rFonts w:ascii="Times New Roman" w:hAnsi="Times New Roman" w:cs="Times New Roman"/>
          <w:sz w:val="22"/>
          <w:szCs w:val="24"/>
        </w:rPr>
        <w:t xml:space="preserve">Агентом </w:t>
      </w:r>
      <w:r w:rsidR="007D7C67" w:rsidRPr="002670A4">
        <w:rPr>
          <w:rFonts w:ascii="Times New Roman" w:hAnsi="Times New Roman" w:cs="Times New Roman"/>
          <w:sz w:val="22"/>
          <w:szCs w:val="24"/>
        </w:rPr>
        <w:t xml:space="preserve">в </w:t>
      </w:r>
      <w:r w:rsidR="0086304B" w:rsidRPr="002670A4">
        <w:rPr>
          <w:rFonts w:ascii="Times New Roman" w:hAnsi="Times New Roman" w:cs="Times New Roman"/>
          <w:sz w:val="22"/>
          <w:szCs w:val="24"/>
        </w:rPr>
        <w:t>сканированном</w:t>
      </w:r>
      <w:r w:rsidR="007D7C67" w:rsidRPr="002670A4">
        <w:rPr>
          <w:rFonts w:ascii="Times New Roman" w:hAnsi="Times New Roman" w:cs="Times New Roman"/>
          <w:sz w:val="22"/>
          <w:szCs w:val="24"/>
        </w:rPr>
        <w:t xml:space="preserve"> виде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, посредствам отправления электронного письма Принципалу, с электронной почты Агента, указанной в главе 8 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настоящего 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Договора, на электронную почту Принципала </w:t>
      </w:r>
      <w:proofErr w:type="spellStart"/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askona</w:t>
      </w:r>
      <w:proofErr w:type="spellEnd"/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>_</w:t>
      </w:r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desig</w:t>
      </w:r>
      <w:r w:rsidR="00E62189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n</w:t>
      </w:r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>@</w:t>
      </w:r>
      <w:proofErr w:type="spellStart"/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askona</w:t>
      </w:r>
      <w:proofErr w:type="spellEnd"/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>.</w:t>
      </w:r>
      <w:proofErr w:type="spellStart"/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ru</w:t>
      </w:r>
      <w:proofErr w:type="spellEnd"/>
      <w:r w:rsidR="00C352EA" w:rsidRPr="00C352EA">
        <w:rPr>
          <w:rFonts w:ascii="Times New Roman" w:hAnsi="Times New Roman" w:cs="Times New Roman"/>
          <w:sz w:val="22"/>
          <w:szCs w:val="24"/>
        </w:rPr>
        <w:t xml:space="preserve"> /</w:t>
      </w:r>
      <w:r w:rsidR="00C352EA" w:rsidRPr="00AA0562">
        <w:rPr>
          <w:rFonts w:ascii="Times New Roman" w:hAnsi="Times New Roman" w:cs="Times New Roman"/>
          <w:b/>
          <w:bCs/>
          <w:sz w:val="22"/>
          <w:szCs w:val="24"/>
          <w:highlight w:val="yellow"/>
        </w:rPr>
        <w:t xml:space="preserve"> </w:t>
      </w:r>
      <w:r w:rsidR="00C352EA" w:rsidRPr="00C352EA">
        <w:rPr>
          <w:rFonts w:ascii="Times New Roman" w:hAnsi="Times New Roman" w:cs="Times New Roman"/>
          <w:b/>
          <w:bCs/>
          <w:sz w:val="22"/>
          <w:szCs w:val="24"/>
          <w:lang w:val="en-US"/>
        </w:rPr>
        <w:t>design</w:t>
      </w:r>
      <w:r w:rsidR="00C352EA" w:rsidRPr="002D6830">
        <w:rPr>
          <w:rFonts w:ascii="Times New Roman" w:hAnsi="Times New Roman" w:cs="Times New Roman"/>
          <w:b/>
          <w:bCs/>
          <w:sz w:val="22"/>
          <w:szCs w:val="24"/>
        </w:rPr>
        <w:t>@</w:t>
      </w:r>
      <w:proofErr w:type="spellStart"/>
      <w:r w:rsidR="00C352EA" w:rsidRPr="00C352EA">
        <w:rPr>
          <w:rFonts w:ascii="Times New Roman" w:hAnsi="Times New Roman" w:cs="Times New Roman"/>
          <w:b/>
          <w:bCs/>
          <w:sz w:val="22"/>
          <w:szCs w:val="24"/>
          <w:lang w:val="en-US"/>
        </w:rPr>
        <w:t>gretherwells</w:t>
      </w:r>
      <w:proofErr w:type="spellEnd"/>
      <w:r w:rsidR="00C352EA" w:rsidRPr="002D6830">
        <w:rPr>
          <w:rFonts w:ascii="Times New Roman" w:hAnsi="Times New Roman" w:cs="Times New Roman"/>
          <w:b/>
          <w:bCs/>
          <w:sz w:val="22"/>
          <w:szCs w:val="24"/>
        </w:rPr>
        <w:t>.</w:t>
      </w:r>
      <w:proofErr w:type="spellStart"/>
      <w:r w:rsidR="00C352EA" w:rsidRPr="00C352EA">
        <w:rPr>
          <w:rFonts w:ascii="Times New Roman" w:hAnsi="Times New Roman" w:cs="Times New Roman"/>
          <w:b/>
          <w:bCs/>
          <w:sz w:val="22"/>
          <w:szCs w:val="24"/>
          <w:lang w:val="en-US"/>
        </w:rPr>
        <w:t>ru</w:t>
      </w:r>
      <w:proofErr w:type="spellEnd"/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 w:rsidR="0086304B" w:rsidRPr="002670A4">
        <w:rPr>
          <w:rFonts w:ascii="Times New Roman" w:hAnsi="Times New Roman" w:cs="Times New Roman"/>
          <w:sz w:val="22"/>
          <w:szCs w:val="24"/>
        </w:rPr>
        <w:t>с темой по формату: отчетный месяц, год, наименование документа, наименование Агента (пример: апрель 2022 г</w:t>
      </w:r>
      <w:r w:rsidR="007D7C67" w:rsidRPr="002670A4">
        <w:rPr>
          <w:rFonts w:ascii="Times New Roman" w:hAnsi="Times New Roman" w:cs="Times New Roman"/>
          <w:sz w:val="22"/>
          <w:szCs w:val="24"/>
        </w:rPr>
        <w:t>.</w:t>
      </w:r>
      <w:r w:rsidR="00DE61BF">
        <w:rPr>
          <w:rFonts w:ascii="Times New Roman" w:hAnsi="Times New Roman" w:cs="Times New Roman"/>
          <w:sz w:val="22"/>
          <w:szCs w:val="24"/>
        </w:rPr>
        <w:t>, акт-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отчет агента, </w:t>
      </w:r>
      <w:r w:rsidR="00CE15D9">
        <w:rPr>
          <w:rFonts w:ascii="Times New Roman" w:hAnsi="Times New Roman" w:cs="Times New Roman"/>
          <w:sz w:val="22"/>
          <w:szCs w:val="24"/>
        </w:rPr>
        <w:t>ООО «Ромашка»</w:t>
      </w:r>
      <w:r w:rsidR="0086304B" w:rsidRPr="002670A4">
        <w:rPr>
          <w:rFonts w:ascii="Times New Roman" w:hAnsi="Times New Roman" w:cs="Times New Roman"/>
          <w:sz w:val="22"/>
          <w:szCs w:val="24"/>
        </w:rPr>
        <w:t>).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 Оригиналы Акта</w:t>
      </w:r>
      <w:r w:rsidR="00DE61BF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="0086304B" w:rsidRPr="002670A4">
        <w:rPr>
          <w:rFonts w:ascii="Times New Roman" w:hAnsi="Times New Roman" w:cs="Times New Roman"/>
          <w:sz w:val="22"/>
          <w:szCs w:val="24"/>
        </w:rPr>
        <w:t>тчета отправляются Агентом Принципалу посредствам почтового отправления на почтовый адрес Принципала.</w:t>
      </w:r>
    </w:p>
    <w:p w14:paraId="5C3500B2" w14:textId="42521FCE" w:rsidR="00357275" w:rsidRPr="00CB5B1D" w:rsidRDefault="00DE61BF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Акт-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Отчет </w:t>
      </w:r>
      <w:r w:rsidR="0086304B" w:rsidRPr="002670A4">
        <w:rPr>
          <w:rFonts w:ascii="Times New Roman" w:hAnsi="Times New Roman" w:cs="Times New Roman"/>
          <w:sz w:val="22"/>
          <w:szCs w:val="24"/>
        </w:rPr>
        <w:t>Агента должен содержать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сведения о количестве </w:t>
      </w:r>
      <w:r w:rsidR="0061274B" w:rsidRPr="002670A4">
        <w:rPr>
          <w:rFonts w:ascii="Times New Roman" w:hAnsi="Times New Roman" w:cs="Times New Roman"/>
          <w:sz w:val="22"/>
          <w:szCs w:val="24"/>
        </w:rPr>
        <w:t>отгруженных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за истекший календарный месяц</w:t>
      </w:r>
      <w:r w:rsidR="0086304B" w:rsidRPr="002670A4">
        <w:rPr>
          <w:rFonts w:ascii="Times New Roman" w:hAnsi="Times New Roman" w:cs="Times New Roman"/>
          <w:sz w:val="22"/>
          <w:szCs w:val="24"/>
        </w:rPr>
        <w:t>, являющийся отчетным периодом,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заказов </w:t>
      </w:r>
      <w:r w:rsidR="00357275" w:rsidRPr="002670A4">
        <w:rPr>
          <w:rFonts w:ascii="Times New Roman" w:hAnsi="Times New Roman" w:cs="Times New Roman"/>
          <w:sz w:val="22"/>
          <w:szCs w:val="24"/>
        </w:rPr>
        <w:t>и финансовых критериях каждо</w:t>
      </w:r>
      <w:r w:rsidR="0061274B" w:rsidRPr="002670A4">
        <w:rPr>
          <w:rFonts w:ascii="Times New Roman" w:hAnsi="Times New Roman" w:cs="Times New Roman"/>
          <w:sz w:val="22"/>
          <w:szCs w:val="24"/>
        </w:rPr>
        <w:t>го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</w:t>
      </w:r>
      <w:r w:rsidR="0061274B" w:rsidRPr="002670A4">
        <w:rPr>
          <w:rFonts w:ascii="Times New Roman" w:hAnsi="Times New Roman" w:cs="Times New Roman"/>
          <w:sz w:val="22"/>
          <w:szCs w:val="24"/>
        </w:rPr>
        <w:t>из таких заказов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с обособленной единицей товара, включая размеры агентского вознаграждения и</w:t>
      </w:r>
      <w:r w:rsidR="002D6830" w:rsidRPr="002D6830">
        <w:rPr>
          <w:rFonts w:ascii="Times New Roman" w:hAnsi="Times New Roman" w:cs="Times New Roman"/>
          <w:sz w:val="22"/>
          <w:szCs w:val="24"/>
        </w:rPr>
        <w:t xml:space="preserve"> ${</w:t>
      </w:r>
      <w:r w:rsidR="002D6830">
        <w:rPr>
          <w:rFonts w:ascii="Times New Roman" w:hAnsi="Times New Roman" w:cs="Times New Roman"/>
          <w:sz w:val="22"/>
          <w:szCs w:val="24"/>
          <w:lang w:val="en-US"/>
        </w:rPr>
        <w:t>label</w:t>
      </w:r>
      <w:r w:rsidR="002D6830" w:rsidRPr="002D6830">
        <w:rPr>
          <w:rFonts w:ascii="Times New Roman" w:hAnsi="Times New Roman" w:cs="Times New Roman"/>
          <w:sz w:val="22"/>
          <w:szCs w:val="24"/>
        </w:rPr>
        <w:t>1}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начисленных налогов.</w:t>
      </w:r>
      <w:r w:rsidR="002D6830" w:rsidRPr="002D6830">
        <w:rPr>
          <w:rFonts w:ascii="Times New Roman" w:hAnsi="Times New Roman" w:cs="Times New Roman"/>
          <w:sz w:val="22"/>
          <w:szCs w:val="24"/>
        </w:rPr>
        <w:t xml:space="preserve"> </w:t>
      </w:r>
      <w:r w:rsidR="002D6830" w:rsidRPr="00CB5B1D">
        <w:rPr>
          <w:rFonts w:ascii="Times New Roman" w:hAnsi="Times New Roman" w:cs="Times New Roman"/>
          <w:sz w:val="22"/>
          <w:szCs w:val="24"/>
        </w:rPr>
        <w:t>${</w:t>
      </w:r>
      <w:r w:rsidR="002D6830">
        <w:rPr>
          <w:rFonts w:ascii="Times New Roman" w:hAnsi="Times New Roman" w:cs="Times New Roman"/>
          <w:sz w:val="22"/>
          <w:szCs w:val="24"/>
          <w:lang w:val="en-US"/>
        </w:rPr>
        <w:t>label</w:t>
      </w:r>
      <w:r w:rsidR="002D6830" w:rsidRPr="00CB5B1D">
        <w:rPr>
          <w:rFonts w:ascii="Times New Roman" w:hAnsi="Times New Roman" w:cs="Times New Roman"/>
          <w:sz w:val="22"/>
          <w:szCs w:val="24"/>
        </w:rPr>
        <w:t>2}</w:t>
      </w:r>
    </w:p>
    <w:p w14:paraId="78688407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Принципал, имеющий возражения по </w:t>
      </w:r>
      <w:r w:rsidR="00DE61BF">
        <w:rPr>
          <w:rFonts w:ascii="Times New Roman" w:hAnsi="Times New Roman" w:cs="Times New Roman"/>
          <w:sz w:val="22"/>
          <w:szCs w:val="24"/>
        </w:rPr>
        <w:t>Акту-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Pr="002670A4">
        <w:rPr>
          <w:rFonts w:ascii="Times New Roman" w:hAnsi="Times New Roman" w:cs="Times New Roman"/>
          <w:sz w:val="22"/>
          <w:szCs w:val="24"/>
        </w:rPr>
        <w:t xml:space="preserve">тчету Агента, должен сообщить о них Агенту в течение </w:t>
      </w:r>
      <w:r w:rsidR="0061274B" w:rsidRPr="002670A4">
        <w:rPr>
          <w:rFonts w:ascii="Times New Roman" w:hAnsi="Times New Roman" w:cs="Times New Roman"/>
          <w:sz w:val="22"/>
          <w:szCs w:val="24"/>
        </w:rPr>
        <w:t>7</w:t>
      </w:r>
      <w:r w:rsidRPr="002670A4">
        <w:rPr>
          <w:rFonts w:ascii="Times New Roman" w:hAnsi="Times New Roman" w:cs="Times New Roman"/>
          <w:sz w:val="22"/>
          <w:szCs w:val="24"/>
        </w:rPr>
        <w:t xml:space="preserve"> (</w:t>
      </w:r>
      <w:r w:rsidR="0061274B" w:rsidRPr="002670A4">
        <w:rPr>
          <w:rFonts w:ascii="Times New Roman" w:hAnsi="Times New Roman" w:cs="Times New Roman"/>
          <w:sz w:val="22"/>
          <w:szCs w:val="24"/>
        </w:rPr>
        <w:t>семи</w:t>
      </w:r>
      <w:r w:rsidRPr="002670A4">
        <w:rPr>
          <w:rFonts w:ascii="Times New Roman" w:hAnsi="Times New Roman" w:cs="Times New Roman"/>
          <w:sz w:val="22"/>
          <w:szCs w:val="24"/>
        </w:rPr>
        <w:t xml:space="preserve">) 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рабочих </w:t>
      </w:r>
      <w:r w:rsidRPr="002670A4">
        <w:rPr>
          <w:rFonts w:ascii="Times New Roman" w:hAnsi="Times New Roman" w:cs="Times New Roman"/>
          <w:sz w:val="22"/>
          <w:szCs w:val="24"/>
        </w:rPr>
        <w:t xml:space="preserve">дней со дня получения </w:t>
      </w:r>
      <w:r w:rsidR="0061274B" w:rsidRPr="002670A4">
        <w:rPr>
          <w:rFonts w:ascii="Times New Roman" w:hAnsi="Times New Roman" w:cs="Times New Roman"/>
          <w:sz w:val="22"/>
          <w:szCs w:val="24"/>
        </w:rPr>
        <w:t>Акта</w:t>
      </w:r>
      <w:r w:rsidR="000454CA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Pr="002670A4">
        <w:rPr>
          <w:rFonts w:ascii="Times New Roman" w:hAnsi="Times New Roman" w:cs="Times New Roman"/>
          <w:sz w:val="22"/>
          <w:szCs w:val="24"/>
        </w:rPr>
        <w:t xml:space="preserve">тчета путем направления письменного уведомления 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посредствам отправления электронного письма </w:t>
      </w:r>
      <w:r w:rsidRPr="002670A4">
        <w:rPr>
          <w:rFonts w:ascii="Times New Roman" w:hAnsi="Times New Roman" w:cs="Times New Roman"/>
          <w:sz w:val="22"/>
          <w:szCs w:val="24"/>
        </w:rPr>
        <w:t>в адрес Агента</w:t>
      </w:r>
      <w:r w:rsidR="0061274B" w:rsidRPr="002670A4">
        <w:rPr>
          <w:rFonts w:ascii="Times New Roman" w:hAnsi="Times New Roman" w:cs="Times New Roman"/>
          <w:sz w:val="22"/>
          <w:szCs w:val="24"/>
        </w:rPr>
        <w:t>, указанный в главе 8 настоящего Договора</w:t>
      </w:r>
      <w:r w:rsidRPr="002670A4">
        <w:rPr>
          <w:rFonts w:ascii="Times New Roman" w:hAnsi="Times New Roman" w:cs="Times New Roman"/>
          <w:sz w:val="22"/>
          <w:szCs w:val="24"/>
        </w:rPr>
        <w:t xml:space="preserve">. </w:t>
      </w:r>
    </w:p>
    <w:p w14:paraId="5C9DF8CD" w14:textId="77777777" w:rsidR="00357275" w:rsidRPr="002670A4" w:rsidRDefault="0061274B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2.1.7</w:t>
      </w:r>
      <w:r w:rsidR="00357275" w:rsidRPr="002670A4">
        <w:rPr>
          <w:sz w:val="22"/>
        </w:rPr>
        <w:t>. Не разглашать информацию, котор</w:t>
      </w:r>
      <w:r w:rsidRPr="002670A4">
        <w:rPr>
          <w:sz w:val="22"/>
        </w:rPr>
        <w:t>ая в соответствии с письменным С</w:t>
      </w:r>
      <w:r w:rsidR="00357275" w:rsidRPr="002670A4">
        <w:rPr>
          <w:sz w:val="22"/>
        </w:rPr>
        <w:t>оглашением сторон будет признана не подлежащей разглашению (коммерческой тайной).</w:t>
      </w:r>
    </w:p>
    <w:p w14:paraId="335EBED8" w14:textId="77777777" w:rsidR="00F70283" w:rsidRPr="002670A4" w:rsidRDefault="00F70283" w:rsidP="004C33EA">
      <w:pPr>
        <w:pStyle w:val="af"/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2.1.8. Не заключать субагентских договоров с другими лицами.</w:t>
      </w:r>
    </w:p>
    <w:p w14:paraId="54CC2D4C" w14:textId="77777777" w:rsidR="00F70283" w:rsidRPr="002670A4" w:rsidRDefault="00F70283" w:rsidP="004C33EA">
      <w:pPr>
        <w:pStyle w:val="af"/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2.1.9. Предоставлять Принципалу данные о себе, необходимые для заключения и исполнения настоящего Договора.</w:t>
      </w:r>
    </w:p>
    <w:p w14:paraId="37F2ABBB" w14:textId="77777777" w:rsidR="00F70283" w:rsidRPr="002670A4" w:rsidRDefault="00F70283" w:rsidP="004C33EA">
      <w:pPr>
        <w:pStyle w:val="af"/>
        <w:tabs>
          <w:tab w:val="left" w:pos="567"/>
          <w:tab w:val="left" w:pos="3750"/>
          <w:tab w:val="left" w:pos="4666"/>
          <w:tab w:val="left" w:pos="5582"/>
          <w:tab w:val="left" w:pos="6498"/>
          <w:tab w:val="left" w:pos="7414"/>
          <w:tab w:val="left" w:pos="8330"/>
          <w:tab w:val="left" w:pos="9246"/>
          <w:tab w:val="left" w:pos="10162"/>
          <w:tab w:val="left" w:pos="11078"/>
          <w:tab w:val="left" w:pos="11994"/>
          <w:tab w:val="left" w:pos="12910"/>
          <w:tab w:val="left" w:pos="13826"/>
          <w:tab w:val="left" w:pos="14742"/>
          <w:tab w:val="left" w:pos="15658"/>
          <w:tab w:val="left" w:pos="16574"/>
          <w:tab w:val="left" w:pos="1749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2.1.10. Выполнять другие обязанности, которые в соответствии с настоящим Договором или законом возлагаются на Агента.</w:t>
      </w:r>
    </w:p>
    <w:p w14:paraId="73B2E6B8" w14:textId="77777777" w:rsidR="00F70283" w:rsidRPr="002670A4" w:rsidRDefault="00F70283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</w:p>
    <w:p w14:paraId="314A0D1E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2670A4">
        <w:rPr>
          <w:rFonts w:ascii="Times New Roman" w:hAnsi="Times New Roman" w:cs="Times New Roman"/>
          <w:b/>
          <w:sz w:val="22"/>
        </w:rPr>
        <w:t>2.2. Принципал обязуется:</w:t>
      </w:r>
    </w:p>
    <w:p w14:paraId="00E5FD83" w14:textId="77777777" w:rsidR="00357275" w:rsidRPr="002670A4" w:rsidRDefault="00357275" w:rsidP="004C33EA">
      <w:pPr>
        <w:pStyle w:val="ConsPlusNormal"/>
        <w:widowControl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2.2.1. Предоставлять необходимое информационно-консультационное обслуживание для непосредственного консультирования потенциальных покупателей</w:t>
      </w:r>
      <w:r w:rsidR="00430463" w:rsidRPr="002670A4">
        <w:rPr>
          <w:rFonts w:ascii="Times New Roman" w:hAnsi="Times New Roman" w:cs="Times New Roman"/>
          <w:sz w:val="22"/>
          <w:szCs w:val="24"/>
        </w:rPr>
        <w:t>/Клиентов</w:t>
      </w:r>
      <w:r w:rsidRPr="002670A4">
        <w:rPr>
          <w:rFonts w:ascii="Times New Roman" w:hAnsi="Times New Roman" w:cs="Times New Roman"/>
          <w:sz w:val="22"/>
          <w:szCs w:val="24"/>
        </w:rPr>
        <w:t xml:space="preserve"> и надлежащего оформления необходимой сопроводительной документации (заявок,</w:t>
      </w:r>
      <w:r w:rsidR="00430463" w:rsidRPr="002670A4">
        <w:rPr>
          <w:rFonts w:ascii="Times New Roman" w:hAnsi="Times New Roman" w:cs="Times New Roman"/>
          <w:sz w:val="22"/>
          <w:szCs w:val="24"/>
        </w:rPr>
        <w:t xml:space="preserve"> договоров,</w:t>
      </w:r>
      <w:r w:rsidRPr="002670A4">
        <w:rPr>
          <w:rFonts w:ascii="Times New Roman" w:hAnsi="Times New Roman" w:cs="Times New Roman"/>
          <w:sz w:val="22"/>
          <w:szCs w:val="24"/>
        </w:rPr>
        <w:t xml:space="preserve"> специфика</w:t>
      </w:r>
      <w:r w:rsidR="00430463" w:rsidRPr="002670A4">
        <w:rPr>
          <w:rFonts w:ascii="Times New Roman" w:hAnsi="Times New Roman" w:cs="Times New Roman"/>
          <w:sz w:val="22"/>
          <w:szCs w:val="24"/>
        </w:rPr>
        <w:t>ций, актов, гарантийных талонов</w:t>
      </w:r>
      <w:r w:rsidRPr="002670A4">
        <w:rPr>
          <w:rFonts w:ascii="Times New Roman" w:hAnsi="Times New Roman" w:cs="Times New Roman"/>
          <w:sz w:val="22"/>
          <w:szCs w:val="24"/>
        </w:rPr>
        <w:t>).</w:t>
      </w:r>
    </w:p>
    <w:p w14:paraId="123B3441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2.2.2. Обеспечивать надлежащее (соответствующее условиям договора с покупателем, а также техническим, санитарным, экологическим и прочим императивным нормам, условиям и стандартам Российской федерации) качество товара всеми установленными законодательством Российской Федерации способами, в частности: устранением недостатков, гарантийным и текущим обслуживанием, приемом претензий и рекламаций, возвратом, заменой и т.п.</w:t>
      </w:r>
    </w:p>
    <w:p w14:paraId="045054CB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На товары, подлежащие в Российской Федерации обязательной сертификации иметь и, по требованию покупателей, предоставлять им копии соответствующих действующих сертификатов соответствия.</w:t>
      </w:r>
    </w:p>
    <w:p w14:paraId="18D1B10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2.2.3. Выплатить Агенту вознаграждение за оказанные услуги в размере и в порядке, установленные настоящим договором.</w:t>
      </w:r>
    </w:p>
    <w:p w14:paraId="3F81EB8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2.2.4. Принять от Агента все исполненн</w:t>
      </w:r>
      <w:r w:rsidR="00430463" w:rsidRPr="002670A4">
        <w:rPr>
          <w:rFonts w:ascii="Times New Roman" w:hAnsi="Times New Roman" w:cs="Times New Roman"/>
          <w:sz w:val="22"/>
          <w:szCs w:val="24"/>
        </w:rPr>
        <w:t>ые надлежащим образом и в полном объеме,</w:t>
      </w:r>
      <w:r w:rsidRPr="002670A4">
        <w:rPr>
          <w:rFonts w:ascii="Times New Roman" w:hAnsi="Times New Roman" w:cs="Times New Roman"/>
          <w:sz w:val="22"/>
          <w:szCs w:val="24"/>
        </w:rPr>
        <w:t xml:space="preserve"> по настоящему договору</w:t>
      </w:r>
      <w:r w:rsidR="00430463" w:rsidRPr="002670A4">
        <w:rPr>
          <w:rFonts w:ascii="Times New Roman" w:hAnsi="Times New Roman" w:cs="Times New Roman"/>
          <w:sz w:val="22"/>
          <w:szCs w:val="24"/>
        </w:rPr>
        <w:t>, поручения</w:t>
      </w:r>
      <w:r w:rsidRPr="002670A4">
        <w:rPr>
          <w:rFonts w:ascii="Times New Roman" w:hAnsi="Times New Roman" w:cs="Times New Roman"/>
          <w:sz w:val="22"/>
          <w:szCs w:val="24"/>
        </w:rPr>
        <w:t>.</w:t>
      </w:r>
    </w:p>
    <w:p w14:paraId="76351A74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2670A4">
        <w:rPr>
          <w:rFonts w:ascii="Times New Roman" w:hAnsi="Times New Roman" w:cs="Times New Roman"/>
          <w:b/>
          <w:sz w:val="22"/>
        </w:rPr>
        <w:t>2.4. Принципал вправе:</w:t>
      </w:r>
    </w:p>
    <w:p w14:paraId="6E44C11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2.4.1. В одностороннем порядке </w:t>
      </w:r>
      <w:r w:rsidR="00EC5026" w:rsidRPr="002670A4">
        <w:rPr>
          <w:rFonts w:ascii="Times New Roman" w:hAnsi="Times New Roman" w:cs="Times New Roman"/>
          <w:sz w:val="22"/>
          <w:szCs w:val="24"/>
        </w:rPr>
        <w:t>изменять товарный ассортимент</w:t>
      </w:r>
      <w:r w:rsidR="00EC5026" w:rsidRPr="00032E2E">
        <w:rPr>
          <w:rFonts w:ascii="Times New Roman" w:hAnsi="Times New Roman" w:cs="Times New Roman"/>
          <w:sz w:val="22"/>
          <w:szCs w:val="24"/>
        </w:rPr>
        <w:t>.</w:t>
      </w:r>
      <w:r w:rsidR="000454CA" w:rsidRPr="00032E2E">
        <w:rPr>
          <w:rFonts w:ascii="Times New Roman" w:hAnsi="Times New Roman" w:cs="Times New Roman"/>
          <w:sz w:val="22"/>
          <w:szCs w:val="24"/>
        </w:rPr>
        <w:t xml:space="preserve"> Порядок уведомления</w:t>
      </w:r>
      <w:r w:rsidR="000454CA">
        <w:rPr>
          <w:rFonts w:ascii="Times New Roman" w:hAnsi="Times New Roman" w:cs="Times New Roman"/>
          <w:sz w:val="22"/>
          <w:szCs w:val="24"/>
        </w:rPr>
        <w:t xml:space="preserve"> </w:t>
      </w:r>
      <w:r w:rsidR="00032E2E">
        <w:rPr>
          <w:rFonts w:ascii="Times New Roman" w:hAnsi="Times New Roman" w:cs="Times New Roman"/>
          <w:sz w:val="22"/>
          <w:szCs w:val="24"/>
        </w:rPr>
        <w:t>о таких изменениях осуществляется в соответствии с п. 7.2. настоящего Договора.</w:t>
      </w:r>
    </w:p>
    <w:p w14:paraId="5EB04707" w14:textId="77777777" w:rsidR="00EC5026" w:rsidRPr="002670A4" w:rsidRDefault="00EC5026" w:rsidP="004C33EA">
      <w:pPr>
        <w:pStyle w:val="ConsPlusNormal"/>
        <w:widowControl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2.4.2. Проводить проверку </w:t>
      </w:r>
      <w:r w:rsidR="008C39FA" w:rsidRPr="002670A4">
        <w:rPr>
          <w:rFonts w:ascii="Times New Roman" w:hAnsi="Times New Roman" w:cs="Times New Roman"/>
          <w:sz w:val="22"/>
          <w:szCs w:val="24"/>
        </w:rPr>
        <w:t xml:space="preserve">подлинности </w:t>
      </w:r>
      <w:r w:rsidRPr="002670A4">
        <w:rPr>
          <w:rFonts w:ascii="Times New Roman" w:hAnsi="Times New Roman" w:cs="Times New Roman"/>
          <w:sz w:val="22"/>
          <w:szCs w:val="24"/>
        </w:rPr>
        <w:t xml:space="preserve">предоставленных Агентом документов и </w:t>
      </w:r>
      <w:r w:rsidR="008C39FA" w:rsidRPr="002670A4">
        <w:rPr>
          <w:rFonts w:ascii="Times New Roman" w:hAnsi="Times New Roman" w:cs="Times New Roman"/>
          <w:sz w:val="22"/>
          <w:szCs w:val="24"/>
        </w:rPr>
        <w:t xml:space="preserve">достоверности </w:t>
      </w:r>
      <w:r w:rsidRPr="002670A4">
        <w:rPr>
          <w:rFonts w:ascii="Times New Roman" w:hAnsi="Times New Roman" w:cs="Times New Roman"/>
          <w:sz w:val="22"/>
          <w:szCs w:val="24"/>
        </w:rPr>
        <w:t>информации</w:t>
      </w:r>
      <w:r w:rsidR="008C39FA" w:rsidRPr="002670A4">
        <w:rPr>
          <w:rFonts w:ascii="Times New Roman" w:hAnsi="Times New Roman" w:cs="Times New Roman"/>
          <w:sz w:val="22"/>
          <w:szCs w:val="24"/>
        </w:rPr>
        <w:t>, а также самого факта выполнения Агентом действий, предусмотренных п. 1.1. настоящего Договора</w:t>
      </w:r>
      <w:r w:rsidRPr="002670A4">
        <w:rPr>
          <w:rFonts w:ascii="Times New Roman" w:hAnsi="Times New Roman" w:cs="Times New Roman"/>
          <w:sz w:val="22"/>
          <w:szCs w:val="24"/>
        </w:rPr>
        <w:t>.</w:t>
      </w:r>
    </w:p>
    <w:p w14:paraId="2BA1AFE3" w14:textId="77777777" w:rsidR="008C39FA" w:rsidRPr="002670A4" w:rsidRDefault="00EC5026" w:rsidP="004C33EA">
      <w:pPr>
        <w:ind w:firstLine="567"/>
        <w:jc w:val="both"/>
        <w:rPr>
          <w:color w:val="000000"/>
          <w:sz w:val="22"/>
        </w:rPr>
      </w:pPr>
      <w:r w:rsidRPr="002670A4">
        <w:rPr>
          <w:sz w:val="22"/>
        </w:rPr>
        <w:t xml:space="preserve">2.4.3. </w:t>
      </w:r>
      <w:r w:rsidR="008C39FA" w:rsidRPr="002670A4">
        <w:rPr>
          <w:color w:val="000000"/>
          <w:sz w:val="22"/>
        </w:rPr>
        <w:t>Отказать Агенту в выплате вознаграждения в следующих случаях:</w:t>
      </w:r>
    </w:p>
    <w:p w14:paraId="74E550DB" w14:textId="77777777" w:rsidR="008C39FA" w:rsidRPr="002670A4" w:rsidRDefault="008C39FA" w:rsidP="004C33EA">
      <w:pPr>
        <w:tabs>
          <w:tab w:val="left" w:pos="709"/>
        </w:tabs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 xml:space="preserve">- если Агент и Клиент одно и тоже лицо; </w:t>
      </w:r>
    </w:p>
    <w:p w14:paraId="1C5BE702" w14:textId="77777777" w:rsidR="008C39FA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lastRenderedPageBreak/>
        <w:t>- если от имени Клиента, при оформлении заказа/заключении договора розничной купли-продажи</w:t>
      </w:r>
      <w:r w:rsidR="00CE15D9">
        <w:rPr>
          <w:color w:val="000000"/>
          <w:sz w:val="22"/>
        </w:rPr>
        <w:t>/договора поставки</w:t>
      </w:r>
      <w:r w:rsidRPr="002670A4">
        <w:rPr>
          <w:color w:val="000000"/>
          <w:sz w:val="22"/>
        </w:rPr>
        <w:t xml:space="preserve"> выступает Агент;</w:t>
      </w:r>
    </w:p>
    <w:p w14:paraId="0CB9FE8A" w14:textId="77777777" w:rsidR="00032E2E" w:rsidRPr="002670A4" w:rsidRDefault="00032E2E" w:rsidP="004C33EA">
      <w:pPr>
        <w:ind w:firstLine="567"/>
        <w:jc w:val="both"/>
        <w:rPr>
          <w:color w:val="000000"/>
          <w:sz w:val="22"/>
        </w:rPr>
      </w:pPr>
      <w:r>
        <w:rPr>
          <w:color w:val="000000"/>
          <w:sz w:val="22"/>
        </w:rPr>
        <w:t>-</w:t>
      </w:r>
      <w:r w:rsidRPr="00032E2E">
        <w:rPr>
          <w:color w:val="000000"/>
          <w:sz w:val="22"/>
        </w:rPr>
        <w:t xml:space="preserve"> Клиент и Агент являются взаимозависимыми </w:t>
      </w:r>
      <w:r w:rsidR="00CE15D9">
        <w:rPr>
          <w:sz w:val="22"/>
        </w:rPr>
        <w:t>/аффилированными лицами</w:t>
      </w:r>
      <w:r>
        <w:rPr>
          <w:color w:val="000000"/>
          <w:sz w:val="22"/>
        </w:rPr>
        <w:t>;</w:t>
      </w:r>
    </w:p>
    <w:p w14:paraId="56669A32" w14:textId="77777777" w:rsidR="008C39FA" w:rsidRPr="002670A4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неисполнение Агентом обязательств, предусмотренных разделом 2.1. настоящего Договора;</w:t>
      </w:r>
    </w:p>
    <w:p w14:paraId="3936547E" w14:textId="77777777" w:rsidR="008C39FA" w:rsidRPr="002670A4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 xml:space="preserve">- недостоверности документов, предоставленных Агентом, предусмотренных п. 2.1.6 настоящего Договора, а также недостоверности выполнения Агентом действий, предусмотренных п. 1.1. настоящего Договора, в отношении конкретного Клиента, в т.ч. путем непосредственного взаимодействия с </w:t>
      </w:r>
      <w:r w:rsidR="00CE15D9">
        <w:rPr>
          <w:color w:val="000000"/>
          <w:sz w:val="22"/>
        </w:rPr>
        <w:t>К</w:t>
      </w:r>
      <w:r w:rsidRPr="002670A4">
        <w:rPr>
          <w:color w:val="000000"/>
          <w:sz w:val="22"/>
        </w:rPr>
        <w:t>лиентом;</w:t>
      </w:r>
    </w:p>
    <w:p w14:paraId="745447ED" w14:textId="77777777" w:rsidR="00CE15D9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отказа Клиента</w:t>
      </w:r>
      <w:r w:rsidR="00CE15D9">
        <w:rPr>
          <w:color w:val="000000"/>
          <w:sz w:val="22"/>
        </w:rPr>
        <w:t>-физического лица</w:t>
      </w:r>
      <w:r w:rsidRPr="002670A4">
        <w:rPr>
          <w:color w:val="000000"/>
          <w:sz w:val="22"/>
        </w:rPr>
        <w:t xml:space="preserve"> от Товаров надлежащего качества, переданных ему Принципалом по договору розничной купли-продажи, на основании ст.25, ст. 26.1 Закона РФ от 07.02.1992г. № 2300-1 «О защите прав потребителей»; </w:t>
      </w:r>
    </w:p>
    <w:p w14:paraId="60584D5A" w14:textId="77777777" w:rsidR="008C39FA" w:rsidRPr="002670A4" w:rsidRDefault="00CE15D9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отказа Клиента</w:t>
      </w:r>
      <w:r>
        <w:rPr>
          <w:color w:val="000000"/>
          <w:sz w:val="22"/>
        </w:rPr>
        <w:t>-юридического лица/ИП</w:t>
      </w:r>
      <w:r w:rsidRPr="002670A4">
        <w:rPr>
          <w:color w:val="000000"/>
          <w:sz w:val="22"/>
        </w:rPr>
        <w:t xml:space="preserve"> от Товаров надлежащего качества, переданных ему Принципалом по договору </w:t>
      </w:r>
      <w:r>
        <w:rPr>
          <w:color w:val="000000"/>
          <w:sz w:val="22"/>
        </w:rPr>
        <w:t>поставки товаров;</w:t>
      </w:r>
    </w:p>
    <w:p w14:paraId="369C5215" w14:textId="77777777" w:rsidR="008C39FA" w:rsidRPr="002670A4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предоставления Агентом документов, предусмотренных п. 2.1.6. настоящего, Договора с нарушением их порядка/объема оформления/предоставления и/или срока предоставления.</w:t>
      </w:r>
    </w:p>
    <w:p w14:paraId="2605C80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b/>
          <w:sz w:val="18"/>
        </w:rPr>
      </w:pPr>
    </w:p>
    <w:p w14:paraId="46D834B9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3. АГЕНТСКОЕ ВОЗНАГРАЖДЕНИЕ</w:t>
      </w:r>
    </w:p>
    <w:p w14:paraId="6F6B782B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3.1. Вознаграждение Агента за совершение действий по Договору р</w:t>
      </w:r>
      <w:r w:rsidR="00D74111" w:rsidRPr="002670A4">
        <w:rPr>
          <w:sz w:val="22"/>
        </w:rPr>
        <w:t>ассчитывается на основании сумм</w:t>
      </w:r>
      <w:r w:rsidRPr="002670A4">
        <w:rPr>
          <w:sz w:val="22"/>
        </w:rPr>
        <w:t>, указанн</w:t>
      </w:r>
      <w:r w:rsidR="00D74111" w:rsidRPr="002670A4">
        <w:rPr>
          <w:sz w:val="22"/>
        </w:rPr>
        <w:t>ых</w:t>
      </w:r>
      <w:r w:rsidRPr="002670A4">
        <w:rPr>
          <w:sz w:val="22"/>
        </w:rPr>
        <w:t xml:space="preserve"> в товарн</w:t>
      </w:r>
      <w:r w:rsidR="00D74111" w:rsidRPr="002670A4">
        <w:rPr>
          <w:sz w:val="22"/>
        </w:rPr>
        <w:t>ых</w:t>
      </w:r>
      <w:r w:rsidRPr="002670A4">
        <w:rPr>
          <w:sz w:val="22"/>
        </w:rPr>
        <w:t xml:space="preserve"> накладн</w:t>
      </w:r>
      <w:r w:rsidR="00D74111" w:rsidRPr="002670A4">
        <w:rPr>
          <w:sz w:val="22"/>
        </w:rPr>
        <w:t>ых</w:t>
      </w:r>
      <w:r w:rsidRPr="002670A4">
        <w:rPr>
          <w:sz w:val="22"/>
        </w:rPr>
        <w:t xml:space="preserve"> на продажу</w:t>
      </w:r>
      <w:r w:rsidR="00CE15D9">
        <w:rPr>
          <w:sz w:val="22"/>
        </w:rPr>
        <w:t>/актах приема передачи</w:t>
      </w:r>
      <w:r w:rsidRPr="002670A4">
        <w:rPr>
          <w:sz w:val="22"/>
        </w:rPr>
        <w:t xml:space="preserve"> товаров Принципала </w:t>
      </w:r>
      <w:r w:rsidR="00D74111" w:rsidRPr="002670A4">
        <w:rPr>
          <w:sz w:val="22"/>
        </w:rPr>
        <w:t>Клиенту/</w:t>
      </w:r>
      <w:r w:rsidRPr="002670A4">
        <w:rPr>
          <w:sz w:val="22"/>
        </w:rPr>
        <w:t>покупателю, привлеченному Агентом</w:t>
      </w:r>
      <w:r w:rsidR="00D74111" w:rsidRPr="002670A4">
        <w:rPr>
          <w:sz w:val="22"/>
        </w:rPr>
        <w:t>, по каждому конкретному заказу/договору розничной купли-продажи</w:t>
      </w:r>
      <w:r w:rsidR="00CE15D9">
        <w:rPr>
          <w:sz w:val="22"/>
        </w:rPr>
        <w:t>/договору поставки</w:t>
      </w:r>
      <w:r w:rsidRPr="002670A4">
        <w:rPr>
          <w:sz w:val="22"/>
        </w:rPr>
        <w:t>.</w:t>
      </w:r>
    </w:p>
    <w:p w14:paraId="08EDF718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 xml:space="preserve">3.2. Вознаграждение выплачивается Агенту в срок до </w:t>
      </w:r>
      <w:r w:rsidR="00D74111" w:rsidRPr="002670A4">
        <w:rPr>
          <w:sz w:val="22"/>
        </w:rPr>
        <w:t>20</w:t>
      </w:r>
      <w:r w:rsidRPr="002670A4">
        <w:rPr>
          <w:sz w:val="22"/>
        </w:rPr>
        <w:t xml:space="preserve"> (</w:t>
      </w:r>
      <w:r w:rsidR="00D74111" w:rsidRPr="002670A4">
        <w:rPr>
          <w:sz w:val="22"/>
        </w:rPr>
        <w:t>двадц</w:t>
      </w:r>
      <w:r w:rsidRPr="002670A4">
        <w:rPr>
          <w:sz w:val="22"/>
        </w:rPr>
        <w:t>атого) числа месяца</w:t>
      </w:r>
      <w:r w:rsidR="00CE15D9">
        <w:rPr>
          <w:sz w:val="22"/>
        </w:rPr>
        <w:t>,</w:t>
      </w:r>
      <w:r w:rsidRPr="002670A4">
        <w:rPr>
          <w:sz w:val="22"/>
        </w:rPr>
        <w:t xml:space="preserve"> следующего за отчетным, в случае получения</w:t>
      </w:r>
      <w:r w:rsidR="00D74111" w:rsidRPr="002670A4">
        <w:rPr>
          <w:sz w:val="22"/>
        </w:rPr>
        <w:t>, своевременно и в полном объеме,</w:t>
      </w:r>
      <w:r w:rsidRPr="002670A4">
        <w:rPr>
          <w:sz w:val="22"/>
        </w:rPr>
        <w:t xml:space="preserve"> Принципалом документов, указанных в п. 2.1.</w:t>
      </w:r>
      <w:r w:rsidR="00D74111" w:rsidRPr="002670A4">
        <w:rPr>
          <w:sz w:val="22"/>
        </w:rPr>
        <w:t xml:space="preserve">6., а также выполнения условий п. 1.2. и п. 2.1.2. </w:t>
      </w:r>
      <w:r w:rsidRPr="002670A4">
        <w:rPr>
          <w:sz w:val="22"/>
        </w:rPr>
        <w:t>настоящего договора, путем перечисления денежных средств на расчетный счет Агента.</w:t>
      </w:r>
    </w:p>
    <w:p w14:paraId="3BE5D660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 xml:space="preserve">3.3 За оформленные Агентом заказы % (процент) его вознаграждения определяется в зависимости от следующего: </w:t>
      </w:r>
    </w:p>
    <w:p w14:paraId="7B5DFF0E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>- суммы каждого отдельного заказа, полученного Клиентом, в отчетном периоде;</w:t>
      </w:r>
    </w:p>
    <w:p w14:paraId="600EC8A6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 xml:space="preserve">- % (процента) вознаграждения, установленного Принципалом, действующего на момент оформления заказа и опубликованного на интернет ресурсе по адресу: </w:t>
      </w:r>
      <w:hyperlink w:history="1">
        <w:r w:rsidRPr="00C352EA">
          <w:rPr>
            <w:sz w:val="22"/>
          </w:rPr>
          <w:t>https://lkd.askona.ru или</w:t>
        </w:r>
      </w:hyperlink>
      <w:r w:rsidRPr="00C352EA">
        <w:rPr>
          <w:sz w:val="22"/>
        </w:rPr>
        <w:t xml:space="preserve"> закрепленного Сторонами письменно, путем подписания дополнительного соглашения;</w:t>
      </w:r>
    </w:p>
    <w:p w14:paraId="32347F38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>- соблюдены условия пунктов 1.2., 2.1.2. и 2.1.6. настоящего Договора.</w:t>
      </w:r>
    </w:p>
    <w:p w14:paraId="230144F0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>3.4 Стоимость уцененных товаров, а также стоимость всех оказываемых Принципалом Клиенту услуг по заказу/договору розничной купли-продажи/договору поставки, не учитывается при определении суммы заказа. Вознаграждение, за реализацию уцененных товаров и оказание Клиенту Принципалом услуг, Агенту не начисляется и не выплачивается.</w:t>
      </w:r>
    </w:p>
    <w:p w14:paraId="02BE6A82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 xml:space="preserve">3.5. Агент вправе распорядиться причитающимся ему вознаграждением, в т.ч., но не ограничиваясь, в пользу третьих лиц. Сторонами установлены, кроме установленного в п. 3.2. способа распоряжения, следующие способы распоряжения вознаграждением: а) предоставление скидки по конкретному заказу третьего лица, б) зачет в качестве платежа по конкретному заказу третьего лица. </w:t>
      </w:r>
    </w:p>
    <w:p w14:paraId="5E089CFF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Для реализации такого распоряжения, Агент направляет Принципалу, на электронную почту, закрепленную сторонами в п. 2.1.2. Договора, заявку-распоряжение. Такая заявка-распоряжение в обязательном порядке должна содержать следующие сведения:</w:t>
      </w:r>
    </w:p>
    <w:p w14:paraId="0B7BBD15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ФИО Агента;</w:t>
      </w:r>
    </w:p>
    <w:p w14:paraId="25117BF6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размер вознаграждения, котором Агент намерен распорядиться;</w:t>
      </w:r>
    </w:p>
    <w:p w14:paraId="2ACD6216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лицо, в пользу которого производится такое распоряжение;</w:t>
      </w:r>
    </w:p>
    <w:p w14:paraId="2438B80A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способ распоряжения (предоставление скидки по конкретному заказу третьего лица либо зачет суммы вознаграждения в качестве платежа по конкретному заказу третьего лица).</w:t>
      </w:r>
    </w:p>
    <w:p w14:paraId="2EF92D81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Заявка-распоряжение считается принятой Принципалом если в ответ на данную заявку, в срок до 15 (пятнадцатого) числа месяца следующего за отчетным, Агентом получен уникальный код/сертификат с уникальным кодом, на номинал вознаграждения, на скидку либо оплату заказа третьего лица.</w:t>
      </w:r>
    </w:p>
    <w:p w14:paraId="2853677C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В случае если от Агента в адрес Принципала не поступила заявка на распоряжение вознаграждением до наступления 15 (пятнадцатого) числа месяца следующего за отчетным, Стороны руководствуются положениями п. 3.2. настоящего Договора.</w:t>
      </w:r>
    </w:p>
    <w:p w14:paraId="2D295BEC" w14:textId="77777777" w:rsidR="004B5664" w:rsidRPr="002670A4" w:rsidRDefault="004B5664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22"/>
        </w:rPr>
      </w:pPr>
    </w:p>
    <w:p w14:paraId="26B836EA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4. ОТВЕТСТВЕННОСТЬ СТОРОН</w:t>
      </w:r>
    </w:p>
    <w:p w14:paraId="041F821B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4.1. В случае неисполнения или ненадлежащего исполнения одной из Сторон обязательств по настоящему Договору она обязана возместить другой Стороне причиненные таким неисполнением убытки.</w:t>
      </w:r>
    </w:p>
    <w:p w14:paraId="47CF0A2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4.2.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переговоров.</w:t>
      </w:r>
    </w:p>
    <w:p w14:paraId="6CC4FA17" w14:textId="2B71F548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lastRenderedPageBreak/>
        <w:t>4.3. При неурегулировании в процессе переговоров спорных вопросов споры разрешаются в Арбитражном суде Владимирской области.</w:t>
      </w:r>
    </w:p>
    <w:p w14:paraId="5BBB3D97" w14:textId="77777777" w:rsidR="00430463" w:rsidRPr="002670A4" w:rsidRDefault="00430463" w:rsidP="004C33EA">
      <w:pPr>
        <w:pStyle w:val="af"/>
        <w:numPr>
          <w:ilvl w:val="1"/>
          <w:numId w:val="12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Агент несет ответственность за сохранность документов и материальных ценностей, переданных ему Принципалом.</w:t>
      </w:r>
    </w:p>
    <w:p w14:paraId="39369FCD" w14:textId="77777777" w:rsidR="00430463" w:rsidRPr="002670A4" w:rsidRDefault="00430463" w:rsidP="004C33EA">
      <w:pPr>
        <w:pStyle w:val="af"/>
        <w:numPr>
          <w:ilvl w:val="1"/>
          <w:numId w:val="12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Агент несет ответственность за достоверность реквизитов, указанных в настоящем Договоре. В случае изменения данных Агент обязан в течение 3 (трех) рабочих дней уведомить об этом Принципала.</w:t>
      </w:r>
    </w:p>
    <w:p w14:paraId="7F9D3C0F" w14:textId="77777777" w:rsidR="00430463" w:rsidRPr="002670A4" w:rsidRDefault="00430463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4E15FB51" w14:textId="77777777" w:rsidR="00357275" w:rsidRPr="00CD5D40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  <w:r w:rsidRPr="00CD5D40">
        <w:rPr>
          <w:rFonts w:ascii="Times New Roman" w:hAnsi="Times New Roman" w:cs="Times New Roman"/>
          <w:b/>
          <w:sz w:val="18"/>
        </w:rPr>
        <w:t>5. ФОРС-МАЖОР</w:t>
      </w:r>
    </w:p>
    <w:p w14:paraId="3C57339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5.1.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7863B1B3" w14:textId="77777777" w:rsidR="0080517D" w:rsidRPr="00DE61BF" w:rsidRDefault="0080517D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23A50B8D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6. СРОК ДЕЙСТВИЯ, ИЗМЕНЕНИЕ И ПРЕКРАЩЕНИЕ ДОГОВОРА</w:t>
      </w:r>
    </w:p>
    <w:p w14:paraId="0DB8ECE1" w14:textId="4DDB85D3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6.1. Договор действует с «___» _______________ 20</w:t>
      </w:r>
      <w:r w:rsidR="00DD38F5" w:rsidRPr="002670A4">
        <w:rPr>
          <w:sz w:val="22"/>
        </w:rPr>
        <w:t>2</w:t>
      </w:r>
      <w:r w:rsidRPr="002670A4">
        <w:rPr>
          <w:sz w:val="22"/>
        </w:rPr>
        <w:t>__ года до «___» _______________ 20</w:t>
      </w:r>
      <w:r w:rsidR="00DD38F5" w:rsidRPr="002670A4">
        <w:rPr>
          <w:sz w:val="22"/>
        </w:rPr>
        <w:t>2</w:t>
      </w:r>
      <w:r w:rsidRPr="002670A4">
        <w:rPr>
          <w:sz w:val="22"/>
        </w:rPr>
        <w:t>__ года.</w:t>
      </w:r>
    </w:p>
    <w:p w14:paraId="0A642040" w14:textId="77777777" w:rsidR="00357275" w:rsidRPr="002670A4" w:rsidRDefault="00357275" w:rsidP="004C33EA">
      <w:pPr>
        <w:ind w:firstLine="567"/>
        <w:jc w:val="both"/>
        <w:rPr>
          <w:sz w:val="22"/>
        </w:rPr>
      </w:pPr>
      <w:r w:rsidRPr="002670A4">
        <w:rPr>
          <w:sz w:val="22"/>
        </w:rPr>
        <w:t>Договор автоматически продлевается на следующий календарный год, если любая из сторон в письменном виде не заявит о его расторжении не позднее, чем за один месяц до завершения первого или последующего сроков действия Договора.</w:t>
      </w:r>
    </w:p>
    <w:p w14:paraId="3E35E6AE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6.2. Любая из Сторон вправе в любое время отказаться от исполнения Договора путем направления письменного уведомления другой Стороне не позднее, чем за 15 (пятнадцать) дней до предполагаемой даты расторжения Договора.</w:t>
      </w:r>
    </w:p>
    <w:p w14:paraId="34DF7A3A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Если любая из Сторон расторгает Договор, Агент сохраняет право на вознаграждение за услуги, оказанные им до прекращения действия Договора. Действие Договора считается прекращенным только после полного взаиморасчета Сторон.</w:t>
      </w:r>
    </w:p>
    <w:p w14:paraId="7C60D4D0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6.3. Договор может быть изменен или прекращен по письменному соглашению Сторон, а также в других случаях, предусмотренных законодательством Российской Федерации.</w:t>
      </w:r>
    </w:p>
    <w:p w14:paraId="29D13649" w14:textId="77777777" w:rsidR="0041276B" w:rsidRPr="002670A4" w:rsidRDefault="0041276B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</w:p>
    <w:p w14:paraId="5A1C58C6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7. ЗАКЛЮЧИТЕЛЬНЫЕ ПОЛОЖЕНИЯ</w:t>
      </w:r>
    </w:p>
    <w:p w14:paraId="6259479B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7.1. Настоящим Стороны соглашаются с тем, что, при наличие технической возможности обеих Сторон, в целях и в связи с исполнением своих обязательств по настоящему Договору, они могут, при взаимодействии друг с другом, применять электронный документооборот (далее – «ЭДО») по телекоммуникационным каналам связи (далее – «ТКС») через организации, обеспечивающие обмен открытой и конфиденциальной информацией по ТКС в рамках ЭДО между Сторонами (далее – «Оператор ЭДО»), в порядке, предусмотренном действующим законодательством РФ. </w:t>
      </w:r>
    </w:p>
    <w:p w14:paraId="161CE658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7.1.1. Перечень документов, по которым может осуществляться электронный документооборот:</w:t>
      </w:r>
    </w:p>
    <w:p w14:paraId="6DBD7A0F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- настоящий Договор, дополнения, приложения и любые соглашения к нему;</w:t>
      </w:r>
    </w:p>
    <w:p w14:paraId="1900853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счёт-фактура; </w:t>
      </w:r>
    </w:p>
    <w:p w14:paraId="44035AE2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корректировочный счёт-фактура; </w:t>
      </w:r>
    </w:p>
    <w:p w14:paraId="4FC26A04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исправительный счёт-фактура; </w:t>
      </w:r>
    </w:p>
    <w:p w14:paraId="7069F41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акт оказанных услуг; </w:t>
      </w:r>
    </w:p>
    <w:p w14:paraId="2BC611FD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уведомление; </w:t>
      </w:r>
    </w:p>
    <w:p w14:paraId="68ACE5A8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уведомление о корректировке; </w:t>
      </w:r>
    </w:p>
    <w:p w14:paraId="4BF35A90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акт сверки взаиморасчётов; </w:t>
      </w:r>
    </w:p>
    <w:p w14:paraId="51E61BCE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универсальный передаточный документ (УПД); </w:t>
      </w:r>
    </w:p>
    <w:p w14:paraId="03C59158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7.1.2. Стороны выбирают для обмена электронными документами оператора ЭДО, размещенного на сайте ФНС по ссылке: https://www.nalog.gov.ru/rn77/oedo/search_edo/</w:t>
      </w:r>
    </w:p>
    <w:p w14:paraId="4D6598D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7.1.3. Стороны обязаны информировать друг друга в течение 24 часов о невозможности осуществления электронного документооборота в случае технического сбоя систем (сбой учётной системы или ПО, поврежденность или недоступность каналов связи, сбой системы провайдера). В период действия такого сбоя Стороны осуществляют обмен документами на бумажном носителе, заверенными соответствующими подписями Сторон в соответствии с законодательством Российской Федерации.</w:t>
      </w:r>
    </w:p>
    <w:p w14:paraId="4DA5289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7.1.4. Стороны обмениваются документами по перечню согласно пункту 7.1.1. Договора в порядке, не противоречащем законодательству Российской Федерации. Стороны вправе отклонять входящие электронные коммерческие документы, перечисленные в пункте 7.1.1. настоящего Договора, в случае отсутствия обязательных данных:</w:t>
      </w:r>
    </w:p>
    <w:p w14:paraId="54137423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соответствия формата документов требованиям Законодательства в сфере бухгалтерского и налогового учёта</w:t>
      </w:r>
    </w:p>
    <w:p w14:paraId="095B348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ошибки в реквизитах;</w:t>
      </w:r>
    </w:p>
    <w:p w14:paraId="0AFB531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соответствия полученных ТМЦ по количеству и качеству;</w:t>
      </w:r>
    </w:p>
    <w:p w14:paraId="66AFAC10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соответствие цен на ТМЦ договорным отношениям;</w:t>
      </w:r>
    </w:p>
    <w:p w14:paraId="7C68D4AD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lastRenderedPageBreak/>
        <w:t>∙ не соответствие наименования и /или суммы выполненных работ (оказанных услуг) договорным отношениям;</w:t>
      </w:r>
    </w:p>
    <w:p w14:paraId="5CB3DC25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полный пакет документов;</w:t>
      </w:r>
    </w:p>
    <w:p w14:paraId="7B11557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отсутствие счёт-фактуры, если получающая Сторона/Сторона плательщик НДС;</w:t>
      </w:r>
    </w:p>
    <w:p w14:paraId="6309019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отсутствие скан-образов транспортных накладных, равно как и некорректное заполнение транспортных накладных;</w:t>
      </w:r>
    </w:p>
    <w:p w14:paraId="6B8EB06E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иные ошибки на усмотрение Сторон.</w:t>
      </w:r>
    </w:p>
    <w:p w14:paraId="5C135D1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7.1.5. Датой отправки Стороной документов в электронном виде по ТКС считается дата поступления файла документа от Стороны Оператору ЭДО, указанная в подтверждении получения документа Оператором ЭДО.</w:t>
      </w:r>
    </w:p>
    <w:p w14:paraId="6DE79312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7.1.6. Датой получения Стороной документов в электронном виде считается следующий рабочий день после даты поступления файлов документов от другой Стороны Оператору ЭДО, указанной в подтверждении этого факта Оператором ЭДО.</w:t>
      </w:r>
    </w:p>
    <w:p w14:paraId="68021791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7.1.7. Стороны обязуются не позднее следующего рабочего дня от даты получения документов в электронном виде подписать ЭП и направить через Оператора ЭДО в адрес Стороны извещение о получении документов.</w:t>
      </w:r>
    </w:p>
    <w:p w14:paraId="334F039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7.1.8. Стороны обязуются в течение 3 (Трёх) рабочих дней с даты получения документов в электронном виде подписать их ЭП и направить через Оператора ЭДО в адрес другой Стороны извещение о подписании документа или в тот же срок подписать их на бумажном носителе и направить в адрес другой Стороны. В случае не подписания Стороной в указанный срок документов и не предоставления мотивированного отказа от подписания, документы считаются подписанными, при условии наличия у отправляющей документы Стороны подтверждения от Оператора ЭДО об отправке данных документов в адрес другой Стороны.</w:t>
      </w:r>
    </w:p>
    <w:p w14:paraId="7949C9F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7.2. Стороны за свой счёт приобретают, устанавливают и обеспечивают работоспособность инфраструктуры, связанной с ЭДО, в зоне своей ответственности.</w:t>
      </w:r>
    </w:p>
    <w:p w14:paraId="1ED5EA3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7.3. В случае если документ подписан электронной подписью (далее – «ЭП») только одной из Сторон, такая Сторона может отозвать документ.</w:t>
      </w:r>
    </w:p>
    <w:p w14:paraId="0F86FF9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7.3.1. В случае если документ подписан ЭП обеими Сторонами, Стороны могут аннулировать документ, составив Корректировочный или Исправительный документ.</w:t>
      </w:r>
    </w:p>
    <w:p w14:paraId="49084C3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7.4. Стороны признают, что со дня начала системы электронного документооборота документы в электронном виде, подписанные электронные подписи уполномоченных лиц, и документы на бумажных носителях, заверенные соответствующими подписями Сторон, имеют одинаковую юридическую силу. В случае противоречий между двумя документами на разных носителях (бумажный и электронный), но с одинаковыми номерами и датами, электронный документ имеет приоритет.</w:t>
      </w:r>
    </w:p>
    <w:p w14:paraId="5E61170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7.5. ЭП в электронном документе равнозначна собственноручной подписи лица, уполномоченного действовать от имени одной из Сторон, в документе на бумажном носителе при одновременном соблюдении следующих условий:</w:t>
      </w:r>
    </w:p>
    <w:p w14:paraId="4DBD25BC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квалифицированный сертификат создан и выдан аккредитованным удостоверяющим центром, аккредитация которого действительна на день выдачи указанного сертификата;</w:t>
      </w:r>
    </w:p>
    <w:p w14:paraId="6C5D6DFE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сертификат ключа проверки электронной подписи, относящийся к этой ЭП, не утратил силу (действует) на момент проверки или на момент подписания электронного документа при наличии доказательств, определяющих момент подписания;</w:t>
      </w:r>
    </w:p>
    <w:p w14:paraId="57519B2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подтверждена подлинность ЭП в электронном документе;</w:t>
      </w:r>
    </w:p>
    <w:p w14:paraId="70BA77B1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ЭП используется в соответствии со сведениями / ограничениями, указанными в сертификате ключа проверки электронной подписи и Соглашением;</w:t>
      </w:r>
    </w:p>
    <w:p w14:paraId="3C8EAE8C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представитель Стороны имеет действующую доверенность на право подписи соответствующих документов. Стороны несут ответственность за продление и отзыв доверенностей и информирования другой Стороны и оператора;</w:t>
      </w:r>
    </w:p>
    <w:p w14:paraId="48CB046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          – иных условий, предусмотренных законодательством Российской Федерации.</w:t>
      </w:r>
    </w:p>
    <w:p w14:paraId="2F74D190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7.6. При возникновении разногласий и споров в связи с ЭДО, с целью установления фактических обстоятельств, послуживших основанием для их возникновения, а также для проверки целостности и подтверждения подлинности ЭП, Стороны обязуются провести техническую экспертизу. Для проведения технической экспертизы Стороны имеют право привлекать своих Операторов.</w:t>
      </w:r>
    </w:p>
    <w:p w14:paraId="2F985B9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7.7. Любые изменения и дополнения к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 w14:paraId="02FEF811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7.8. Все уведомления и сообщения в рамках настоящего Договора должны направляться в письменной форме. Сообщения будут считаться исполненными надлежащим образом, если они посланы и получены одним из следующих способов: электронным письмом по адресам </w:t>
      </w:r>
      <w:proofErr w:type="spellStart"/>
      <w:r w:rsidRPr="00C352EA">
        <w:rPr>
          <w:rFonts w:ascii="Times New Roman" w:hAnsi="Times New Roman" w:cs="Times New Roman"/>
          <w:sz w:val="22"/>
          <w:szCs w:val="24"/>
        </w:rPr>
        <w:t>эл.почте</w:t>
      </w:r>
      <w:proofErr w:type="spellEnd"/>
      <w:r w:rsidRPr="00C352EA">
        <w:rPr>
          <w:rFonts w:ascii="Times New Roman" w:hAnsi="Times New Roman" w:cs="Times New Roman"/>
          <w:sz w:val="22"/>
          <w:szCs w:val="24"/>
        </w:rPr>
        <w:t xml:space="preserve"> закрепленным сторонами в главе 8 настоящего договора, через ЭДО, заказным письмом или доставлены лично по юридическим (почтовым) адресам Сторон с получением под расписку соответствующими должностными лицами.</w:t>
      </w:r>
    </w:p>
    <w:p w14:paraId="0A7F64D8" w14:textId="77777777" w:rsidR="00C352EA" w:rsidRPr="00AA0562" w:rsidRDefault="00C352EA" w:rsidP="00C352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lastRenderedPageBreak/>
        <w:t>7.9.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1DBDC5B7" w14:textId="77777777" w:rsidR="0041276B" w:rsidRPr="002670A4" w:rsidRDefault="0041276B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1456B8FA" w14:textId="77777777" w:rsidR="00357275" w:rsidRPr="002670A4" w:rsidRDefault="00562614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22"/>
          <w:szCs w:val="24"/>
        </w:rPr>
      </w:pPr>
      <w:r w:rsidRPr="00CD5D40">
        <w:rPr>
          <w:rFonts w:ascii="Times New Roman" w:hAnsi="Times New Roman" w:cs="Times New Roman"/>
          <w:b/>
          <w:sz w:val="18"/>
        </w:rPr>
        <w:t xml:space="preserve">8. </w:t>
      </w:r>
      <w:r w:rsidR="00357275" w:rsidRPr="00CD5D40">
        <w:rPr>
          <w:rFonts w:ascii="Times New Roman" w:hAnsi="Times New Roman" w:cs="Times New Roman"/>
          <w:b/>
          <w:sz w:val="18"/>
        </w:rPr>
        <w:t>ПОЧТОВЫЕ АДРЕСА И БАНКОВСКИЕ РЕКВИЗИТЫ СТОРОН</w:t>
      </w:r>
    </w:p>
    <w:p w14:paraId="5E030AD6" w14:textId="77777777" w:rsidR="00357275" w:rsidRPr="002670A4" w:rsidRDefault="00357275" w:rsidP="004C33EA">
      <w:pPr>
        <w:pStyle w:val="ConsNormal"/>
        <w:widowControl/>
        <w:ind w:right="0" w:firstLine="540"/>
        <w:jc w:val="both"/>
        <w:rPr>
          <w:rFonts w:ascii="Times New Roman" w:hAnsi="Times New Roman" w:cs="Times New Roman"/>
          <w:b/>
          <w:bCs/>
          <w:sz w:val="18"/>
        </w:rPr>
      </w:pPr>
      <w:r w:rsidRPr="002670A4">
        <w:rPr>
          <w:rFonts w:ascii="Times New Roman" w:hAnsi="Times New Roman" w:cs="Times New Roman"/>
          <w:sz w:val="18"/>
        </w:rPr>
        <w:t xml:space="preserve">    </w:t>
      </w:r>
    </w:p>
    <w:tbl>
      <w:tblPr>
        <w:tblW w:w="20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5529"/>
        <w:gridCol w:w="5070"/>
        <w:gridCol w:w="5071"/>
      </w:tblGrid>
      <w:tr w:rsidR="00357275" w:rsidRPr="002670A4" w14:paraId="223317E7" w14:textId="77777777" w:rsidTr="2136A717">
        <w:trPr>
          <w:trHeight w:val="70"/>
        </w:trPr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35C3A08A" w14:textId="77777777" w:rsidR="00357275" w:rsidRPr="00CD5D40" w:rsidRDefault="00357275" w:rsidP="004C33EA">
            <w:pPr>
              <w:jc w:val="both"/>
              <w:outlineLvl w:val="0"/>
              <w:rPr>
                <w:b/>
                <w:sz w:val="20"/>
              </w:rPr>
            </w:pPr>
            <w:r w:rsidRPr="00CD5D40">
              <w:rPr>
                <w:b/>
                <w:sz w:val="20"/>
              </w:rPr>
              <w:t>ПРИНЦИПАЛ:</w:t>
            </w:r>
          </w:p>
          <w:p w14:paraId="72D43EF6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ООО «А Торг»</w:t>
            </w:r>
          </w:p>
          <w:p w14:paraId="53805602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Юридический адрес: </w:t>
            </w:r>
          </w:p>
          <w:p w14:paraId="0C6F7250" w14:textId="77777777" w:rsidR="00CB5B1D" w:rsidRDefault="00CB5B1D" w:rsidP="00CB5B1D">
            <w:pPr>
              <w:jc w:val="both"/>
              <w:outlineLvl w:val="0"/>
              <w:rPr>
                <w:sz w:val="20"/>
                <w:szCs w:val="20"/>
              </w:rPr>
            </w:pPr>
            <w:r w:rsidRPr="005D16B8">
              <w:rPr>
                <w:sz w:val="20"/>
                <w:szCs w:val="20"/>
              </w:rPr>
              <w:t xml:space="preserve">601967, Владимирская </w:t>
            </w:r>
            <w:proofErr w:type="spellStart"/>
            <w:r w:rsidRPr="005D16B8">
              <w:rPr>
                <w:sz w:val="20"/>
                <w:szCs w:val="20"/>
              </w:rPr>
              <w:t>обл</w:t>
            </w:r>
            <w:proofErr w:type="spellEnd"/>
            <w:r w:rsidRPr="005D16B8">
              <w:rPr>
                <w:sz w:val="20"/>
                <w:szCs w:val="20"/>
              </w:rPr>
              <w:t xml:space="preserve">, Ковровский </w:t>
            </w:r>
            <w:proofErr w:type="spellStart"/>
            <w:r w:rsidRPr="005D16B8">
              <w:rPr>
                <w:sz w:val="20"/>
                <w:szCs w:val="20"/>
              </w:rPr>
              <w:t>м.р</w:t>
            </w:r>
            <w:proofErr w:type="spellEnd"/>
            <w:r w:rsidRPr="005D16B8">
              <w:rPr>
                <w:sz w:val="20"/>
                <w:szCs w:val="20"/>
              </w:rPr>
              <w:t xml:space="preserve">-н, поселок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</w:t>
            </w:r>
            <w:proofErr w:type="spellStart"/>
            <w:r w:rsidRPr="005D16B8">
              <w:rPr>
                <w:sz w:val="20"/>
                <w:szCs w:val="20"/>
              </w:rPr>
              <w:t>г.п</w:t>
            </w:r>
            <w:proofErr w:type="spellEnd"/>
            <w:r w:rsidRPr="005D16B8">
              <w:rPr>
                <w:sz w:val="20"/>
                <w:szCs w:val="20"/>
              </w:rPr>
              <w:t xml:space="preserve">.,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п, Звездный б-р, здание 1, помещение 10</w:t>
            </w:r>
          </w:p>
          <w:p w14:paraId="5D055261" w14:textId="60E7FEF4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ИНН 9726067241/ КПП </w:t>
            </w:r>
            <w:r w:rsidR="00CB5B1D" w:rsidRPr="005D16B8">
              <w:rPr>
                <w:sz w:val="20"/>
                <w:szCs w:val="20"/>
              </w:rPr>
              <w:t>330001001</w:t>
            </w:r>
            <w:r w:rsidRPr="00C352EA">
              <w:rPr>
                <w:sz w:val="20"/>
                <w:szCs w:val="20"/>
              </w:rPr>
              <w:t>;</w:t>
            </w:r>
          </w:p>
          <w:p w14:paraId="30363C10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ОГРН 1247700106829;</w:t>
            </w:r>
          </w:p>
          <w:p w14:paraId="2BAB1013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р/с 40702810610000000898</w:t>
            </w:r>
          </w:p>
          <w:p w14:paraId="5C946FB5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Банк: Владимирское отделение № 861 Волго-Вятского банка ПАО Сбербанк</w:t>
            </w:r>
          </w:p>
          <w:p w14:paraId="458E658B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к/с 30101810000000000602</w:t>
            </w:r>
          </w:p>
          <w:p w14:paraId="02DA69D4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БИК 041708602</w:t>
            </w:r>
          </w:p>
          <w:p w14:paraId="101AA5D0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Почта: </w:t>
            </w:r>
          </w:p>
          <w:p w14:paraId="6957CE17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askona_design@askona.ru</w:t>
            </w:r>
          </w:p>
          <w:p w14:paraId="688A3BAB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design@gretherwells.ru</w:t>
            </w:r>
          </w:p>
          <w:p w14:paraId="1A1FFDDE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</w:p>
          <w:p w14:paraId="585AF2F5" w14:textId="59D25AFD" w:rsidR="00C352EA" w:rsidRPr="00C352EA" w:rsidRDefault="00C352EA" w:rsidP="00C352EA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____________________ / </w:t>
            </w:r>
            <w:r w:rsidR="00CB5B1D">
              <w:rPr>
                <w:sz w:val="20"/>
                <w:szCs w:val="20"/>
              </w:rPr>
              <w:t>Овчарова М. В/</w:t>
            </w:r>
          </w:p>
          <w:p w14:paraId="1BAD1C23" w14:textId="0174A46B" w:rsidR="00357275" w:rsidRPr="00CD5D40" w:rsidRDefault="00357275" w:rsidP="006A1880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B1D2C93" w14:textId="77777777" w:rsidR="00357275" w:rsidRPr="00CD5D40" w:rsidRDefault="499AFD8C" w:rsidP="006A1880">
            <w:pPr>
              <w:pStyle w:val="1"/>
              <w:jc w:val="left"/>
              <w:rPr>
                <w:bCs w:val="0"/>
                <w:sz w:val="20"/>
              </w:rPr>
            </w:pPr>
            <w:r w:rsidRPr="499AFD8C">
              <w:rPr>
                <w:sz w:val="20"/>
                <w:szCs w:val="20"/>
              </w:rPr>
              <w:t>АГЕНТ:</w:t>
            </w:r>
          </w:p>
          <w:p w14:paraId="5D29A1C8" w14:textId="6CE819E3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${</w:t>
            </w:r>
            <w:proofErr w:type="spellStart"/>
            <w:r w:rsidRPr="34FE57EF">
              <w:rPr>
                <w:sz w:val="20"/>
                <w:szCs w:val="20"/>
              </w:rPr>
              <w:t>company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04F4417E" w14:textId="705B2CC9" w:rsid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proofErr w:type="spellStart"/>
            <w:r w:rsidRPr="5D188D58">
              <w:rPr>
                <w:sz w:val="20"/>
                <w:szCs w:val="20"/>
              </w:rPr>
              <w:t>Юр.адрес</w:t>
            </w:r>
            <w:proofErr w:type="spellEnd"/>
            <w:r w:rsidRPr="5D188D58">
              <w:rPr>
                <w:sz w:val="20"/>
                <w:szCs w:val="20"/>
              </w:rPr>
              <w:t>: ${</w:t>
            </w:r>
            <w:proofErr w:type="spellStart"/>
            <w:r w:rsidRPr="5D188D58">
              <w:rPr>
                <w:sz w:val="20"/>
                <w:szCs w:val="20"/>
              </w:rPr>
              <w:t>legalAddress</w:t>
            </w:r>
            <w:proofErr w:type="spellEnd"/>
            <w:r w:rsidRPr="5D188D58">
              <w:rPr>
                <w:sz w:val="20"/>
                <w:szCs w:val="20"/>
              </w:rPr>
              <w:t>}</w:t>
            </w:r>
          </w:p>
          <w:p w14:paraId="5C7D1267" w14:textId="4095A571" w:rsidR="00E479C6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Почтовый адрес: ${</w:t>
            </w:r>
            <w:proofErr w:type="spellStart"/>
            <w:r w:rsidRPr="5D188D58">
              <w:rPr>
                <w:sz w:val="20"/>
                <w:szCs w:val="20"/>
              </w:rPr>
              <w:t>mailingAddress</w:t>
            </w:r>
            <w:proofErr w:type="spellEnd"/>
            <w:r w:rsidRPr="5D188D58">
              <w:rPr>
                <w:sz w:val="20"/>
                <w:szCs w:val="20"/>
              </w:rPr>
              <w:t>}</w:t>
            </w:r>
          </w:p>
          <w:p w14:paraId="4537E8B0" w14:textId="347062B2" w:rsidR="00357275" w:rsidRP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ИНН ${INN} / КПП ${KPP}</w:t>
            </w:r>
          </w:p>
          <w:p w14:paraId="0CE677AA" w14:textId="5A592465" w:rsidR="00357275" w:rsidRP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ОГРН ${OGRN}</w:t>
            </w:r>
          </w:p>
          <w:p w14:paraId="2C49CBDA" w14:textId="79C84B0E" w:rsidR="00357275" w:rsidRP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Р/с ${</w:t>
            </w:r>
            <w:proofErr w:type="spellStart"/>
            <w:r w:rsidRPr="5D188D58">
              <w:rPr>
                <w:sz w:val="20"/>
                <w:szCs w:val="20"/>
              </w:rPr>
              <w:t>bankAccountNumber</w:t>
            </w:r>
            <w:proofErr w:type="spellEnd"/>
            <w:r w:rsidRPr="5D188D58">
              <w:rPr>
                <w:sz w:val="20"/>
                <w:szCs w:val="20"/>
              </w:rPr>
              <w:t>}</w:t>
            </w:r>
          </w:p>
          <w:p w14:paraId="261E31FB" w14:textId="60D61E58" w:rsidR="0098277C" w:rsidRPr="008C63C5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Банк</w:t>
            </w:r>
            <w:r w:rsidRPr="008C63C5">
              <w:rPr>
                <w:sz w:val="20"/>
                <w:szCs w:val="20"/>
                <w:lang w:val="en-US"/>
              </w:rPr>
              <w:t xml:space="preserve"> ${</w:t>
            </w:r>
            <w:r w:rsidRPr="006A1880">
              <w:rPr>
                <w:sz w:val="20"/>
                <w:szCs w:val="20"/>
                <w:lang w:val="en-US"/>
              </w:rPr>
              <w:t>bank</w:t>
            </w:r>
            <w:r w:rsidRPr="008C63C5">
              <w:rPr>
                <w:sz w:val="20"/>
                <w:szCs w:val="20"/>
                <w:lang w:val="en-US"/>
              </w:rPr>
              <w:t>}</w:t>
            </w:r>
          </w:p>
          <w:p w14:paraId="6F701E1B" w14:textId="58599F4B" w:rsidR="0098277C" w:rsidRPr="006A1880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К</w:t>
            </w:r>
            <w:r w:rsidRPr="006A1880">
              <w:rPr>
                <w:sz w:val="20"/>
                <w:szCs w:val="20"/>
                <w:lang w:val="en-US"/>
              </w:rPr>
              <w:t>/</w:t>
            </w:r>
            <w:r w:rsidRPr="5D188D58">
              <w:rPr>
                <w:sz w:val="20"/>
                <w:szCs w:val="20"/>
              </w:rPr>
              <w:t>с</w:t>
            </w:r>
            <w:r w:rsidRPr="006A1880">
              <w:rPr>
                <w:sz w:val="20"/>
                <w:szCs w:val="20"/>
                <w:lang w:val="en-US"/>
              </w:rPr>
              <w:t xml:space="preserve"> ${</w:t>
            </w:r>
            <w:proofErr w:type="spellStart"/>
            <w:r w:rsidRPr="006A1880">
              <w:rPr>
                <w:sz w:val="20"/>
                <w:szCs w:val="20"/>
                <w:lang w:val="en-US"/>
              </w:rPr>
              <w:t>bankCorrespondentAccount</w:t>
            </w:r>
            <w:proofErr w:type="spellEnd"/>
            <w:r w:rsidRPr="006A1880">
              <w:rPr>
                <w:sz w:val="20"/>
                <w:szCs w:val="20"/>
                <w:lang w:val="en-US"/>
              </w:rPr>
              <w:t>}</w:t>
            </w:r>
          </w:p>
          <w:p w14:paraId="3B3FED4B" w14:textId="40574314" w:rsidR="0098277C" w:rsidRPr="006A1880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БИК</w:t>
            </w:r>
            <w:r w:rsidRPr="006A1880">
              <w:rPr>
                <w:sz w:val="20"/>
                <w:szCs w:val="20"/>
                <w:lang w:val="en-US"/>
              </w:rPr>
              <w:t xml:space="preserve"> ${BIK}</w:t>
            </w:r>
          </w:p>
          <w:p w14:paraId="0AF09340" w14:textId="6B09B534" w:rsidR="00357275" w:rsidRPr="006A1880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Тел</w:t>
            </w:r>
            <w:r w:rsidRPr="006A1880">
              <w:rPr>
                <w:sz w:val="20"/>
                <w:szCs w:val="20"/>
                <w:lang w:val="en-US"/>
              </w:rPr>
              <w:t>. ${phone}</w:t>
            </w:r>
          </w:p>
          <w:p w14:paraId="7049B0F7" w14:textId="4F6054E8" w:rsidR="34FE57EF" w:rsidRPr="006A1880" w:rsidRDefault="2136A717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2136A717">
              <w:rPr>
                <w:sz w:val="20"/>
                <w:szCs w:val="20"/>
              </w:rPr>
              <w:t>Почта</w:t>
            </w:r>
            <w:r w:rsidRPr="006A1880">
              <w:rPr>
                <w:sz w:val="20"/>
                <w:szCs w:val="20"/>
                <w:lang w:val="en-US"/>
              </w:rPr>
              <w:t>: ${email}</w:t>
            </w:r>
          </w:p>
          <w:p w14:paraId="43BF827F" w14:textId="47C1CE0A" w:rsidR="00357275" w:rsidRPr="006A1880" w:rsidRDefault="00357275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</w:p>
          <w:p w14:paraId="56562802" w14:textId="77777777" w:rsidR="006A1880" w:rsidRPr="00ED4DBC" w:rsidRDefault="006A1880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</w:p>
          <w:p w14:paraId="22C5BF4D" w14:textId="77777777" w:rsidR="006A1880" w:rsidRPr="00ED4DBC" w:rsidRDefault="006A1880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</w:p>
          <w:p w14:paraId="341C68DC" w14:textId="4249C2DF" w:rsidR="00357275" w:rsidRPr="00ED4DBC" w:rsidRDefault="34FE57EF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  <w:r w:rsidRPr="00ED4DBC">
              <w:rPr>
                <w:sz w:val="20"/>
                <w:szCs w:val="20"/>
                <w:lang w:val="en-US"/>
              </w:rPr>
              <w:t>____________________ / ${</w:t>
            </w:r>
            <w:proofErr w:type="spellStart"/>
            <w:r w:rsidRPr="00ED4DBC">
              <w:rPr>
                <w:sz w:val="20"/>
                <w:szCs w:val="20"/>
                <w:lang w:val="en-US"/>
              </w:rPr>
              <w:t>fullNameShort</w:t>
            </w:r>
            <w:proofErr w:type="spellEnd"/>
            <w:r w:rsidRPr="00ED4DBC">
              <w:rPr>
                <w:sz w:val="20"/>
                <w:szCs w:val="20"/>
                <w:lang w:val="en-US"/>
              </w:rPr>
              <w:t>} /</w:t>
            </w:r>
          </w:p>
          <w:p w14:paraId="1E7F16E9" w14:textId="40EF84B5" w:rsidR="006A1880" w:rsidRPr="00CD5D40" w:rsidRDefault="006A1880" w:rsidP="006A1880">
            <w:pPr>
              <w:widowControl w:val="0"/>
              <w:jc w:val="both"/>
              <w:outlineLvl w:val="0"/>
              <w:rPr>
                <w:sz w:val="20"/>
                <w:szCs w:val="20"/>
              </w:rPr>
            </w:pPr>
            <w:r w:rsidRPr="00CD5D40">
              <w:rPr>
                <w:sz w:val="20"/>
              </w:rPr>
              <w:t>м. п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0C9EB91F" w14:textId="77777777" w:rsidR="00357275" w:rsidRPr="002670A4" w:rsidRDefault="00357275" w:rsidP="004C33EA">
            <w:pPr>
              <w:widowControl w:val="0"/>
              <w:tabs>
                <w:tab w:val="left" w:pos="4820"/>
              </w:tabs>
              <w:ind w:right="-28" w:firstLine="284"/>
              <w:jc w:val="both"/>
              <w:rPr>
                <w:sz w:val="22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</w:tcPr>
          <w:p w14:paraId="403090E2" w14:textId="77777777" w:rsidR="00357275" w:rsidRPr="002670A4" w:rsidRDefault="00357275" w:rsidP="004C33EA">
            <w:pPr>
              <w:widowControl w:val="0"/>
              <w:jc w:val="both"/>
              <w:rPr>
                <w:sz w:val="22"/>
              </w:rPr>
            </w:pPr>
          </w:p>
        </w:tc>
      </w:tr>
    </w:tbl>
    <w:p w14:paraId="6621A9FD" w14:textId="58DD7B1A" w:rsidR="39E819C9" w:rsidRDefault="39E819C9">
      <w:r>
        <w:br w:type="page"/>
      </w:r>
    </w:p>
    <w:tbl>
      <w:tblPr>
        <w:tblW w:w="96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73"/>
      </w:tblGrid>
      <w:tr w:rsidR="00271997" w:rsidRPr="002670A4" w14:paraId="54D207A1" w14:textId="77777777" w:rsidTr="39E819C9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46D0D6EC" w14:textId="47DCCEAB" w:rsidR="00271997" w:rsidRPr="00C352EA" w:rsidRDefault="00271997" w:rsidP="004C33EA">
            <w:pPr>
              <w:widowControl w:val="0"/>
              <w:jc w:val="right"/>
              <w:rPr>
                <w:sz w:val="22"/>
                <w:lang w:val="en-US"/>
              </w:rPr>
            </w:pPr>
            <w:r w:rsidRPr="002670A4">
              <w:rPr>
                <w:sz w:val="22"/>
              </w:rPr>
              <w:lastRenderedPageBreak/>
              <w:t>Приложение №</w:t>
            </w:r>
            <w:r w:rsidR="00C352EA">
              <w:rPr>
                <w:sz w:val="22"/>
                <w:lang w:val="en-US"/>
              </w:rPr>
              <w:t>1</w:t>
            </w:r>
          </w:p>
        </w:tc>
      </w:tr>
      <w:tr w:rsidR="00271997" w:rsidRPr="002670A4" w14:paraId="58F293F1" w14:textId="77777777" w:rsidTr="39E819C9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187B9AE9" w14:textId="77777777" w:rsidR="00271997" w:rsidRPr="002670A4" w:rsidRDefault="00271997" w:rsidP="004C33EA">
            <w:pPr>
              <w:widowControl w:val="0"/>
              <w:jc w:val="right"/>
              <w:rPr>
                <w:sz w:val="22"/>
              </w:rPr>
            </w:pPr>
            <w:r w:rsidRPr="002670A4">
              <w:rPr>
                <w:sz w:val="22"/>
              </w:rPr>
              <w:t xml:space="preserve"> Агентскому договору №_</w:t>
            </w:r>
            <w:r>
              <w:rPr>
                <w:sz w:val="22"/>
              </w:rPr>
              <w:t>______</w:t>
            </w:r>
            <w:r w:rsidRPr="002670A4">
              <w:rPr>
                <w:sz w:val="22"/>
              </w:rPr>
              <w:t xml:space="preserve">___ от </w:t>
            </w:r>
            <w:r>
              <w:rPr>
                <w:sz w:val="22"/>
              </w:rPr>
              <w:t>_______</w:t>
            </w:r>
            <w:r w:rsidRPr="002670A4">
              <w:rPr>
                <w:sz w:val="22"/>
              </w:rPr>
              <w:t>20_</w:t>
            </w:r>
            <w:r>
              <w:rPr>
                <w:sz w:val="22"/>
              </w:rPr>
              <w:t>_</w:t>
            </w:r>
            <w:r w:rsidRPr="002670A4">
              <w:rPr>
                <w:sz w:val="22"/>
              </w:rPr>
              <w:t>_г.</w:t>
            </w:r>
          </w:p>
        </w:tc>
      </w:tr>
      <w:tr w:rsidR="00271997" w:rsidRPr="002670A4" w14:paraId="5AD6B0A3" w14:textId="77777777" w:rsidTr="39E819C9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6D226056" w14:textId="77777777" w:rsidR="00271997" w:rsidRPr="002670A4" w:rsidRDefault="00271997" w:rsidP="004C33EA">
            <w:pPr>
              <w:widowControl w:val="0"/>
              <w:jc w:val="right"/>
              <w:rPr>
                <w:sz w:val="22"/>
              </w:rPr>
            </w:pPr>
          </w:p>
        </w:tc>
      </w:tr>
    </w:tbl>
    <w:p w14:paraId="79433E8B" w14:textId="77777777" w:rsidR="00271997" w:rsidRPr="00863984" w:rsidRDefault="00271997" w:rsidP="004C33EA">
      <w:pPr>
        <w:jc w:val="center"/>
        <w:rPr>
          <w:rFonts w:ascii="Verdana" w:hAnsi="Verdana"/>
          <w:b/>
          <w:sz w:val="18"/>
          <w:szCs w:val="20"/>
        </w:rPr>
      </w:pPr>
      <w:r w:rsidRPr="00863984">
        <w:rPr>
          <w:rFonts w:ascii="Verdana" w:hAnsi="Verdana"/>
          <w:b/>
          <w:sz w:val="18"/>
          <w:szCs w:val="20"/>
        </w:rPr>
        <w:t>Акт</w:t>
      </w:r>
      <w:r>
        <w:rPr>
          <w:rFonts w:ascii="Verdana" w:hAnsi="Verdana"/>
          <w:b/>
          <w:sz w:val="18"/>
          <w:szCs w:val="20"/>
        </w:rPr>
        <w:t>-Отчет</w:t>
      </w:r>
      <w:r w:rsidRPr="00863984">
        <w:rPr>
          <w:rFonts w:ascii="Verdana" w:hAnsi="Verdana"/>
          <w:b/>
          <w:sz w:val="18"/>
          <w:szCs w:val="20"/>
        </w:rPr>
        <w:t xml:space="preserve"> Агента</w:t>
      </w:r>
    </w:p>
    <w:p w14:paraId="23C358D4" w14:textId="77777777" w:rsidR="00271997" w:rsidRPr="00863984" w:rsidRDefault="00271997" w:rsidP="004C33EA">
      <w:pPr>
        <w:jc w:val="center"/>
        <w:rPr>
          <w:rFonts w:ascii="Verdana" w:hAnsi="Verdana"/>
          <w:b/>
          <w:sz w:val="18"/>
          <w:szCs w:val="20"/>
        </w:rPr>
      </w:pPr>
      <w:r w:rsidRPr="00863984">
        <w:rPr>
          <w:rFonts w:ascii="Verdana" w:hAnsi="Verdana"/>
          <w:b/>
          <w:sz w:val="18"/>
          <w:szCs w:val="20"/>
        </w:rPr>
        <w:t>об исполнении агентского поручения</w:t>
      </w:r>
    </w:p>
    <w:p w14:paraId="18337A16" w14:textId="77777777" w:rsidR="00271997" w:rsidRPr="00863984" w:rsidRDefault="00271997" w:rsidP="004C33EA">
      <w:pPr>
        <w:jc w:val="center"/>
        <w:rPr>
          <w:rFonts w:ascii="Verdana" w:hAnsi="Verdana"/>
          <w:b/>
          <w:sz w:val="18"/>
          <w:szCs w:val="20"/>
        </w:rPr>
      </w:pPr>
      <w:r w:rsidRPr="00863984">
        <w:rPr>
          <w:rFonts w:ascii="Verdana" w:hAnsi="Verdana"/>
          <w:b/>
          <w:sz w:val="18"/>
          <w:szCs w:val="20"/>
        </w:rPr>
        <w:t xml:space="preserve">№___ от «__» ________20___ г.  </w:t>
      </w:r>
    </w:p>
    <w:p w14:paraId="09DF52E5" w14:textId="77777777" w:rsidR="00271997" w:rsidRPr="002670A4" w:rsidRDefault="00271997" w:rsidP="004C33EA">
      <w:pPr>
        <w:jc w:val="center"/>
        <w:rPr>
          <w:rFonts w:ascii="Verdana" w:hAnsi="Verdana"/>
          <w:sz w:val="18"/>
          <w:szCs w:val="20"/>
        </w:rPr>
      </w:pPr>
    </w:p>
    <w:p w14:paraId="577BD7CF" w14:textId="77777777" w:rsidR="00271997" w:rsidRDefault="00271997" w:rsidP="004C3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</w:rPr>
      </w:pPr>
      <w:r>
        <w:rPr>
          <w:sz w:val="22"/>
        </w:rPr>
        <w:t>г</w:t>
      </w:r>
      <w:r w:rsidRPr="002670A4">
        <w:rPr>
          <w:sz w:val="22"/>
        </w:rPr>
        <w:t xml:space="preserve">. _______________________         </w:t>
      </w:r>
      <w:r w:rsidRPr="002670A4">
        <w:rPr>
          <w:sz w:val="22"/>
        </w:rPr>
        <w:tab/>
      </w:r>
      <w:r w:rsidRPr="002670A4">
        <w:rPr>
          <w:sz w:val="22"/>
        </w:rPr>
        <w:tab/>
      </w:r>
      <w:r w:rsidRPr="002670A4">
        <w:rPr>
          <w:sz w:val="22"/>
        </w:rPr>
        <w:tab/>
        <w:t xml:space="preserve">       </w:t>
      </w:r>
      <w:r>
        <w:rPr>
          <w:sz w:val="22"/>
        </w:rPr>
        <w:t xml:space="preserve">                          </w:t>
      </w:r>
      <w:r w:rsidRPr="002670A4">
        <w:rPr>
          <w:sz w:val="22"/>
        </w:rPr>
        <w:t>«__</w:t>
      </w:r>
      <w:r>
        <w:rPr>
          <w:sz w:val="22"/>
        </w:rPr>
        <w:t>_</w:t>
      </w:r>
      <w:r w:rsidRPr="002670A4">
        <w:rPr>
          <w:sz w:val="22"/>
        </w:rPr>
        <w:t>_»  ___</w:t>
      </w:r>
      <w:r>
        <w:rPr>
          <w:sz w:val="22"/>
        </w:rPr>
        <w:t>_</w:t>
      </w:r>
      <w:r w:rsidRPr="002670A4">
        <w:rPr>
          <w:sz w:val="22"/>
        </w:rPr>
        <w:t xml:space="preserve">_ 20__ г. </w:t>
      </w:r>
    </w:p>
    <w:p w14:paraId="4512F804" w14:textId="77777777" w:rsidR="00271997" w:rsidRPr="002670A4" w:rsidRDefault="00271997" w:rsidP="004C3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</w:rPr>
      </w:pPr>
    </w:p>
    <w:p w14:paraId="325D15AE" w14:textId="2A57DDA8" w:rsidR="00271997" w:rsidRPr="002670A4" w:rsidRDefault="00C352EA" w:rsidP="3F483E06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sz w:val="22"/>
          <w:szCs w:val="22"/>
        </w:rPr>
      </w:pPr>
      <w:r w:rsidRPr="00C352EA">
        <w:rPr>
          <w:sz w:val="22"/>
          <w:szCs w:val="22"/>
        </w:rPr>
        <w:t xml:space="preserve">Общество с ограниченной ответственностью «А Торг», именуемое в дальнейшем «Принципал», в лице Руководителя направления по работе с дизайнерами </w:t>
      </w:r>
      <w:r w:rsidR="008C63C5">
        <w:rPr>
          <w:sz w:val="22"/>
          <w:szCs w:val="22"/>
        </w:rPr>
        <w:t>Овчарова Мария Владимировна</w:t>
      </w:r>
      <w:r w:rsidR="008C63C5" w:rsidRPr="00C352EA">
        <w:rPr>
          <w:sz w:val="22"/>
          <w:szCs w:val="22"/>
        </w:rPr>
        <w:t xml:space="preserve">, действующего на основании доверенности </w:t>
      </w:r>
      <w:r w:rsidR="008C63C5" w:rsidRPr="00EF143C">
        <w:rPr>
          <w:sz w:val="22"/>
        </w:rPr>
        <w:t xml:space="preserve">№ </w:t>
      </w:r>
      <w:r w:rsidR="008C63C5">
        <w:rPr>
          <w:sz w:val="22"/>
        </w:rPr>
        <w:t>1876/25</w:t>
      </w:r>
      <w:r w:rsidR="008C63C5" w:rsidRPr="00EF143C">
        <w:rPr>
          <w:sz w:val="22"/>
        </w:rPr>
        <w:t xml:space="preserve"> от 2</w:t>
      </w:r>
      <w:r w:rsidR="008C63C5">
        <w:rPr>
          <w:sz w:val="22"/>
        </w:rPr>
        <w:t>0</w:t>
      </w:r>
      <w:r w:rsidR="008C63C5" w:rsidRPr="00EF143C">
        <w:rPr>
          <w:sz w:val="22"/>
        </w:rPr>
        <w:t>.</w:t>
      </w:r>
      <w:r w:rsidR="008C63C5">
        <w:rPr>
          <w:sz w:val="22"/>
        </w:rPr>
        <w:t>11</w:t>
      </w:r>
      <w:r w:rsidR="008C63C5" w:rsidRPr="00EF143C">
        <w:rPr>
          <w:sz w:val="22"/>
        </w:rPr>
        <w:t>.202</w:t>
      </w:r>
      <w:r w:rsidR="008C63C5">
        <w:rPr>
          <w:sz w:val="22"/>
        </w:rPr>
        <w:t>5</w:t>
      </w:r>
      <w:r w:rsidR="008C63C5" w:rsidRPr="00C352EA">
        <w:rPr>
          <w:sz w:val="22"/>
          <w:szCs w:val="22"/>
        </w:rPr>
        <w:t xml:space="preserve"> года</w:t>
      </w:r>
      <w:r w:rsidR="008C63C5" w:rsidRPr="5D188D58">
        <w:rPr>
          <w:sz w:val="22"/>
          <w:szCs w:val="22"/>
        </w:rPr>
        <w:t>,</w:t>
      </w:r>
      <w:r w:rsidR="3F483E06" w:rsidRPr="3F483E06">
        <w:rPr>
          <w:sz w:val="22"/>
          <w:szCs w:val="22"/>
        </w:rPr>
        <w:t xml:space="preserve">  с одной стороны, и ${</w:t>
      </w:r>
      <w:proofErr w:type="spellStart"/>
      <w:r w:rsidR="3F483E06" w:rsidRPr="3F483E06">
        <w:rPr>
          <w:sz w:val="22"/>
          <w:szCs w:val="22"/>
        </w:rPr>
        <w:t>company</w:t>
      </w:r>
      <w:proofErr w:type="spellEnd"/>
      <w:r w:rsidR="3F483E06" w:rsidRPr="3F483E06">
        <w:rPr>
          <w:sz w:val="22"/>
          <w:szCs w:val="22"/>
        </w:rPr>
        <w:t>}, в лице ${</w:t>
      </w:r>
      <w:proofErr w:type="spellStart"/>
      <w:r w:rsidR="3F483E06" w:rsidRPr="3F483E06">
        <w:rPr>
          <w:sz w:val="22"/>
          <w:szCs w:val="22"/>
        </w:rPr>
        <w:t>fullNameGenetive</w:t>
      </w:r>
      <w:proofErr w:type="spellEnd"/>
      <w:r w:rsidR="3F483E06" w:rsidRPr="3F483E06">
        <w:rPr>
          <w:sz w:val="22"/>
          <w:szCs w:val="22"/>
        </w:rPr>
        <w:t>}, действующего на основании ${</w:t>
      </w:r>
      <w:proofErr w:type="spellStart"/>
      <w:r w:rsidR="3F483E06" w:rsidRPr="3F483E06">
        <w:rPr>
          <w:sz w:val="22"/>
          <w:szCs w:val="22"/>
        </w:rPr>
        <w:t>charterGenetive</w:t>
      </w:r>
      <w:proofErr w:type="spellEnd"/>
      <w:r w:rsidR="3F483E06" w:rsidRPr="3F483E06">
        <w:rPr>
          <w:sz w:val="22"/>
          <w:szCs w:val="22"/>
        </w:rPr>
        <w:t>}, именуемое в дальнейшем «Агент», с другой стороны, а вместе именуемые «Стороны», подписали настоящий Акт-Отчет Агента об исполнении агентского поручения.</w:t>
      </w:r>
    </w:p>
    <w:p w14:paraId="38157852" w14:textId="77777777" w:rsidR="00271997" w:rsidRPr="002670A4" w:rsidRDefault="00271997" w:rsidP="004C33EA">
      <w:pPr>
        <w:pStyle w:val="ab"/>
        <w:numPr>
          <w:ilvl w:val="0"/>
          <w:numId w:val="13"/>
        </w:numPr>
        <w:tabs>
          <w:tab w:val="left" w:pos="284"/>
          <w:tab w:val="left" w:pos="993"/>
        </w:tabs>
        <w:ind w:left="0" w:firstLine="0"/>
        <w:jc w:val="both"/>
        <w:rPr>
          <w:sz w:val="22"/>
        </w:rPr>
      </w:pPr>
      <w:r w:rsidRPr="002670A4">
        <w:rPr>
          <w:sz w:val="22"/>
        </w:rPr>
        <w:t>Агентом выполнены действия, предусмотренн</w:t>
      </w:r>
      <w:r>
        <w:rPr>
          <w:sz w:val="22"/>
        </w:rPr>
        <w:t>ые п.1.2 Агентского договора №_______</w:t>
      </w:r>
      <w:r w:rsidRPr="002670A4">
        <w:rPr>
          <w:sz w:val="22"/>
        </w:rPr>
        <w:t>от</w:t>
      </w:r>
      <w:r>
        <w:rPr>
          <w:sz w:val="22"/>
        </w:rPr>
        <w:t>________</w:t>
      </w:r>
      <w:r w:rsidRPr="002670A4">
        <w:rPr>
          <w:sz w:val="22"/>
        </w:rPr>
        <w:t>20</w:t>
      </w:r>
      <w:r>
        <w:rPr>
          <w:sz w:val="22"/>
        </w:rPr>
        <w:t>___</w:t>
      </w:r>
      <w:r w:rsidRPr="002670A4">
        <w:rPr>
          <w:sz w:val="22"/>
        </w:rPr>
        <w:t>г., в результате которых были реализованы товары по следующим подтверждающим документам:</w:t>
      </w:r>
    </w:p>
    <w:tbl>
      <w:tblPr>
        <w:tblW w:w="9771" w:type="dxa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1410"/>
        <w:gridCol w:w="3137"/>
        <w:gridCol w:w="1590"/>
        <w:gridCol w:w="1949"/>
      </w:tblGrid>
      <w:tr w:rsidR="00271997" w:rsidRPr="002670A4" w14:paraId="6497CAB8" w14:textId="77777777" w:rsidTr="009E4041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5BFE7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Номер и д</w:t>
            </w:r>
            <w:r w:rsidRPr="002670A4">
              <w:rPr>
                <w:sz w:val="22"/>
              </w:rPr>
              <w:t xml:space="preserve">ата </w:t>
            </w:r>
            <w:r>
              <w:rPr>
                <w:sz w:val="22"/>
              </w:rPr>
              <w:t>д</w:t>
            </w:r>
            <w:r w:rsidRPr="002670A4">
              <w:rPr>
                <w:sz w:val="22"/>
              </w:rPr>
              <w:t>окумента</w:t>
            </w:r>
            <w:r>
              <w:rPr>
                <w:sz w:val="22"/>
              </w:rPr>
              <w:t xml:space="preserve"> заказа/договора розничной купли продажи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FB9CB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 xml:space="preserve">Номер </w:t>
            </w:r>
            <w:r>
              <w:rPr>
                <w:sz w:val="22"/>
              </w:rPr>
              <w:t>и дата документа на отгрузку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74F0D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>Контрагент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0894E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>Сумма заказа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0382B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 xml:space="preserve">Вознаграждение Агента, руб. </w:t>
            </w:r>
          </w:p>
        </w:tc>
      </w:tr>
      <w:tr w:rsidR="00271997" w:rsidRPr="002670A4" w14:paraId="5E9F729C" w14:textId="77777777" w:rsidTr="009E4041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8F3D9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FA11A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4310C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A6198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EEBB98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sz w:val="18"/>
                <w:szCs w:val="20"/>
              </w:rPr>
            </w:pPr>
          </w:p>
        </w:tc>
      </w:tr>
      <w:tr w:rsidR="00271997" w:rsidRPr="002670A4" w14:paraId="67644D02" w14:textId="77777777" w:rsidTr="009E4041">
        <w:trPr>
          <w:jc w:val="center"/>
        </w:trPr>
        <w:tc>
          <w:tcPr>
            <w:tcW w:w="168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5FCB3F3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02C9E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0CA435" w14:textId="77777777" w:rsidR="00271997" w:rsidRPr="002670A4" w:rsidRDefault="00271997" w:rsidP="004C33EA">
            <w:pPr>
              <w:widowControl w:val="0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0453ED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color w:val="000000"/>
                <w:sz w:val="18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4A0A9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color w:val="000000"/>
                <w:sz w:val="18"/>
                <w:szCs w:val="20"/>
              </w:rPr>
            </w:pPr>
          </w:p>
        </w:tc>
      </w:tr>
    </w:tbl>
    <w:p w14:paraId="0DEB28DC" w14:textId="77777777" w:rsidR="00271997" w:rsidRPr="002670A4" w:rsidRDefault="00271997" w:rsidP="004C33EA">
      <w:pPr>
        <w:jc w:val="both"/>
        <w:rPr>
          <w:rFonts w:ascii="Verdana" w:hAnsi="Verdana"/>
          <w:sz w:val="18"/>
          <w:szCs w:val="20"/>
        </w:rPr>
      </w:pPr>
    </w:p>
    <w:p w14:paraId="118B3F50" w14:textId="794DF322" w:rsidR="00271997" w:rsidRPr="002670A4" w:rsidRDefault="3F483E06" w:rsidP="3F483E06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3F483E06">
        <w:rPr>
          <w:sz w:val="22"/>
          <w:szCs w:val="22"/>
        </w:rPr>
        <w:t>2.</w:t>
      </w:r>
      <w:r w:rsidRPr="3F483E06">
        <w:rPr>
          <w:rFonts w:ascii="Verdana" w:hAnsi="Verdana"/>
          <w:sz w:val="18"/>
          <w:szCs w:val="18"/>
        </w:rPr>
        <w:t xml:space="preserve"> </w:t>
      </w:r>
      <w:r w:rsidRPr="3F483E06">
        <w:rPr>
          <w:sz w:val="22"/>
          <w:szCs w:val="22"/>
        </w:rPr>
        <w:t>Размер вознаграждения Агента составил</w:t>
      </w:r>
      <w:r w:rsidRPr="3F483E06">
        <w:rPr>
          <w:sz w:val="22"/>
          <w:szCs w:val="22"/>
          <w:u w:val="single"/>
        </w:rPr>
        <w:t xml:space="preserve"> _______________</w:t>
      </w:r>
      <w:r w:rsidRPr="3F483E06">
        <w:rPr>
          <w:sz w:val="22"/>
          <w:szCs w:val="22"/>
        </w:rPr>
        <w:t xml:space="preserve"> (сумма прописью) рублей</w:t>
      </w:r>
      <w:r w:rsidR="002D6830" w:rsidRPr="002D6830">
        <w:rPr>
          <w:sz w:val="22"/>
          <w:szCs w:val="22"/>
        </w:rPr>
        <w:t>${</w:t>
      </w:r>
      <w:r w:rsidR="002D6830">
        <w:rPr>
          <w:sz w:val="22"/>
          <w:szCs w:val="22"/>
          <w:lang w:val="en-US"/>
        </w:rPr>
        <w:t>label</w:t>
      </w:r>
      <w:r w:rsidR="002D6830" w:rsidRPr="002D6830">
        <w:rPr>
          <w:sz w:val="22"/>
          <w:szCs w:val="22"/>
        </w:rPr>
        <w:t>3}</w:t>
      </w:r>
      <w:r w:rsidRPr="3F483E06">
        <w:rPr>
          <w:sz w:val="22"/>
          <w:szCs w:val="22"/>
        </w:rPr>
        <w:t>.</w:t>
      </w:r>
    </w:p>
    <w:p w14:paraId="2608AD2A" w14:textId="77777777" w:rsidR="00271997" w:rsidRPr="002670A4" w:rsidRDefault="00271997" w:rsidP="004C33EA">
      <w:pPr>
        <w:jc w:val="both"/>
        <w:rPr>
          <w:sz w:val="22"/>
        </w:rPr>
      </w:pPr>
      <w:r w:rsidRPr="002670A4">
        <w:rPr>
          <w:sz w:val="22"/>
        </w:rPr>
        <w:t>3. Стороны претензий друг к другу не имеют.</w:t>
      </w:r>
    </w:p>
    <w:p w14:paraId="35E7FA93" w14:textId="77777777" w:rsidR="00271997" w:rsidRPr="002670A4" w:rsidRDefault="00271997" w:rsidP="004C33EA">
      <w:pPr>
        <w:jc w:val="both"/>
        <w:rPr>
          <w:sz w:val="22"/>
        </w:rPr>
      </w:pPr>
      <w:r w:rsidRPr="002670A4">
        <w:rPr>
          <w:sz w:val="22"/>
        </w:rPr>
        <w:t xml:space="preserve">4. Настоящий Акт-отчет составлен в двух экземплярах, имеющих одинаковую юридическую силу, по одному для каждой из сторон. </w:t>
      </w:r>
    </w:p>
    <w:p w14:paraId="1F84BCD6" w14:textId="77777777" w:rsidR="00271997" w:rsidRPr="002670A4" w:rsidRDefault="00271997" w:rsidP="004C33EA">
      <w:pPr>
        <w:jc w:val="both"/>
        <w:rPr>
          <w:b/>
        </w:rPr>
      </w:pPr>
      <w:r w:rsidRPr="002670A4">
        <w:rPr>
          <w:b/>
        </w:rPr>
        <w:t>Подписанием настоящего Акта</w:t>
      </w:r>
      <w:r>
        <w:rPr>
          <w:b/>
        </w:rPr>
        <w:t>-Отчета</w:t>
      </w:r>
      <w:r w:rsidRPr="002670A4">
        <w:rPr>
          <w:b/>
        </w:rPr>
        <w:t xml:space="preserve"> Принципал подтверждает, что Агентом поручение выполнено в полном объеме, без замечаний, и обязуется выплатить Агенту вознаграждение в порядке и сроки, предусмотренные договором.</w:t>
      </w:r>
    </w:p>
    <w:p w14:paraId="424D12A4" w14:textId="77777777" w:rsidR="00271997" w:rsidRPr="002670A4" w:rsidRDefault="00271997" w:rsidP="004C33EA">
      <w:pPr>
        <w:tabs>
          <w:tab w:val="left" w:pos="2356"/>
          <w:tab w:val="left" w:pos="3272"/>
          <w:tab w:val="left" w:pos="4188"/>
          <w:tab w:val="left" w:pos="5104"/>
          <w:tab w:val="left" w:pos="6020"/>
          <w:tab w:val="left" w:pos="6936"/>
          <w:tab w:val="left" w:pos="7852"/>
          <w:tab w:val="left" w:pos="8768"/>
          <w:tab w:val="left" w:pos="9684"/>
          <w:tab w:val="left" w:pos="10600"/>
          <w:tab w:val="left" w:pos="11516"/>
          <w:tab w:val="left" w:pos="12432"/>
          <w:tab w:val="left" w:pos="13348"/>
          <w:tab w:val="left" w:pos="14264"/>
          <w:tab w:val="left" w:pos="15180"/>
          <w:tab w:val="left" w:pos="16096"/>
        </w:tabs>
        <w:ind w:left="720"/>
        <w:rPr>
          <w:rFonts w:ascii="Verdana" w:hAnsi="Verdana"/>
          <w:b/>
          <w:sz w:val="20"/>
          <w:szCs w:val="20"/>
        </w:rPr>
      </w:pPr>
      <w:r w:rsidRPr="002670A4">
        <w:rPr>
          <w:rFonts w:ascii="Verdana" w:hAnsi="Verdana"/>
          <w:b/>
          <w:sz w:val="20"/>
          <w:szCs w:val="20"/>
        </w:rPr>
        <w:t xml:space="preserve">                        </w:t>
      </w:r>
    </w:p>
    <w:p w14:paraId="21D10090" w14:textId="77777777" w:rsidR="00271997" w:rsidRDefault="00271997" w:rsidP="004C33EA">
      <w:pPr>
        <w:tabs>
          <w:tab w:val="left" w:pos="2356"/>
          <w:tab w:val="left" w:pos="3272"/>
          <w:tab w:val="left" w:pos="4188"/>
          <w:tab w:val="left" w:pos="5104"/>
          <w:tab w:val="left" w:pos="6020"/>
          <w:tab w:val="left" w:pos="6936"/>
          <w:tab w:val="left" w:pos="7852"/>
          <w:tab w:val="left" w:pos="8768"/>
          <w:tab w:val="left" w:pos="9684"/>
          <w:tab w:val="left" w:pos="10600"/>
          <w:tab w:val="left" w:pos="11516"/>
          <w:tab w:val="left" w:pos="12432"/>
          <w:tab w:val="left" w:pos="13348"/>
          <w:tab w:val="left" w:pos="14264"/>
          <w:tab w:val="left" w:pos="15180"/>
          <w:tab w:val="left" w:pos="16096"/>
        </w:tabs>
        <w:ind w:left="720"/>
        <w:jc w:val="center"/>
        <w:rPr>
          <w:sz w:val="20"/>
          <w:szCs w:val="20"/>
        </w:rPr>
      </w:pPr>
      <w:r w:rsidRPr="002670A4">
        <w:rPr>
          <w:sz w:val="20"/>
          <w:szCs w:val="20"/>
        </w:rPr>
        <w:t>ЮРИДИЧЕСКИЕ АДРЕСА И РЕКВИЗИТЫ СТОРОН:</w:t>
      </w:r>
    </w:p>
    <w:tbl>
      <w:tblPr>
        <w:tblW w:w="15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5529"/>
        <w:gridCol w:w="5071"/>
      </w:tblGrid>
      <w:tr w:rsidR="002903B7" w:rsidRPr="002670A4" w14:paraId="1921EDE2" w14:textId="77777777" w:rsidTr="2136A717">
        <w:trPr>
          <w:trHeight w:val="3831"/>
        </w:trPr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05204FB4" w14:textId="77777777" w:rsidR="006A1880" w:rsidRDefault="006A1880" w:rsidP="004C33EA">
            <w:pPr>
              <w:jc w:val="both"/>
              <w:outlineLvl w:val="0"/>
              <w:rPr>
                <w:b/>
                <w:sz w:val="20"/>
              </w:rPr>
            </w:pPr>
          </w:p>
          <w:p w14:paraId="103EA389" w14:textId="77777777" w:rsidR="008C63C5" w:rsidRPr="00CD5D40" w:rsidRDefault="008C63C5" w:rsidP="008C63C5">
            <w:pPr>
              <w:jc w:val="both"/>
              <w:outlineLvl w:val="0"/>
              <w:rPr>
                <w:b/>
                <w:sz w:val="20"/>
              </w:rPr>
            </w:pPr>
            <w:r w:rsidRPr="00CD5D40">
              <w:rPr>
                <w:b/>
                <w:sz w:val="20"/>
              </w:rPr>
              <w:t>ПРИНЦИПАЛ:</w:t>
            </w:r>
          </w:p>
          <w:p w14:paraId="4E14801B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ООО «А Торг»</w:t>
            </w:r>
          </w:p>
          <w:p w14:paraId="038374A3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Юридический адрес: </w:t>
            </w:r>
          </w:p>
          <w:p w14:paraId="651E491C" w14:textId="77777777" w:rsidR="008C63C5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5D16B8">
              <w:rPr>
                <w:sz w:val="20"/>
                <w:szCs w:val="20"/>
              </w:rPr>
              <w:t xml:space="preserve">601967, Владимирская </w:t>
            </w:r>
            <w:proofErr w:type="spellStart"/>
            <w:r w:rsidRPr="005D16B8">
              <w:rPr>
                <w:sz w:val="20"/>
                <w:szCs w:val="20"/>
              </w:rPr>
              <w:t>обл</w:t>
            </w:r>
            <w:proofErr w:type="spellEnd"/>
            <w:r w:rsidRPr="005D16B8">
              <w:rPr>
                <w:sz w:val="20"/>
                <w:szCs w:val="20"/>
              </w:rPr>
              <w:t xml:space="preserve">, Ковровский </w:t>
            </w:r>
            <w:proofErr w:type="spellStart"/>
            <w:r w:rsidRPr="005D16B8">
              <w:rPr>
                <w:sz w:val="20"/>
                <w:szCs w:val="20"/>
              </w:rPr>
              <w:t>м.р</w:t>
            </w:r>
            <w:proofErr w:type="spellEnd"/>
            <w:r w:rsidRPr="005D16B8">
              <w:rPr>
                <w:sz w:val="20"/>
                <w:szCs w:val="20"/>
              </w:rPr>
              <w:t xml:space="preserve">-н, поселок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</w:t>
            </w:r>
            <w:proofErr w:type="spellStart"/>
            <w:r w:rsidRPr="005D16B8">
              <w:rPr>
                <w:sz w:val="20"/>
                <w:szCs w:val="20"/>
              </w:rPr>
              <w:t>г.п</w:t>
            </w:r>
            <w:proofErr w:type="spellEnd"/>
            <w:r w:rsidRPr="005D16B8">
              <w:rPr>
                <w:sz w:val="20"/>
                <w:szCs w:val="20"/>
              </w:rPr>
              <w:t xml:space="preserve">.,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п, Звездный б-р, здание 1, помещение 10</w:t>
            </w:r>
          </w:p>
          <w:p w14:paraId="55E7A457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ИНН 9726067241/ КПП </w:t>
            </w:r>
            <w:r w:rsidRPr="005D16B8">
              <w:rPr>
                <w:sz w:val="20"/>
                <w:szCs w:val="20"/>
              </w:rPr>
              <w:t>330001001</w:t>
            </w:r>
            <w:r w:rsidRPr="00C352EA">
              <w:rPr>
                <w:sz w:val="20"/>
                <w:szCs w:val="20"/>
              </w:rPr>
              <w:t>;</w:t>
            </w:r>
          </w:p>
          <w:p w14:paraId="32989066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ОГРН 1247700106829;</w:t>
            </w:r>
          </w:p>
          <w:p w14:paraId="21E85706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р/с 40702810610000000898</w:t>
            </w:r>
          </w:p>
          <w:p w14:paraId="695F3CF8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Банк: Владимирское отделение № 861 Волго-Вятского банка ПАО Сбербанк</w:t>
            </w:r>
          </w:p>
          <w:p w14:paraId="05B2F45A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к/с 30101810000000000602</w:t>
            </w:r>
          </w:p>
          <w:p w14:paraId="3D54D6A5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БИК 041708602</w:t>
            </w:r>
          </w:p>
          <w:p w14:paraId="7ABB4963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Почта: </w:t>
            </w:r>
          </w:p>
          <w:p w14:paraId="7DFB45CF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askona_design@askona.ru</w:t>
            </w:r>
          </w:p>
          <w:p w14:paraId="2BB2174D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design@gretherwells.ru</w:t>
            </w:r>
          </w:p>
          <w:p w14:paraId="6A34BD9C" w14:textId="77777777" w:rsidR="008C63C5" w:rsidRPr="00C352EA" w:rsidRDefault="008C63C5" w:rsidP="008C63C5">
            <w:pPr>
              <w:jc w:val="both"/>
              <w:outlineLvl w:val="0"/>
              <w:rPr>
                <w:sz w:val="20"/>
                <w:szCs w:val="20"/>
              </w:rPr>
            </w:pPr>
          </w:p>
          <w:p w14:paraId="045B054F" w14:textId="77777777" w:rsidR="008C63C5" w:rsidRPr="00C352EA" w:rsidRDefault="008C63C5" w:rsidP="008C63C5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____________________ / </w:t>
            </w:r>
            <w:r>
              <w:rPr>
                <w:sz w:val="20"/>
                <w:szCs w:val="20"/>
              </w:rPr>
              <w:t>Овчарова М. В.</w:t>
            </w:r>
            <w:r w:rsidRPr="00C352EA">
              <w:rPr>
                <w:sz w:val="20"/>
                <w:szCs w:val="20"/>
              </w:rPr>
              <w:t xml:space="preserve">/ </w:t>
            </w:r>
          </w:p>
          <w:p w14:paraId="578C14EE" w14:textId="32E74FF0" w:rsidR="002903B7" w:rsidRPr="00CD5D40" w:rsidRDefault="008C63C5" w:rsidP="008C63C5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</w:rPr>
            </w:pPr>
            <w:proofErr w:type="spellStart"/>
            <w:r>
              <w:rPr>
                <w:sz w:val="20"/>
              </w:rPr>
              <w:t>м.п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065BB94" w14:textId="77777777" w:rsidR="006A1880" w:rsidRDefault="006A1880" w:rsidP="006A1880">
            <w:pPr>
              <w:pStyle w:val="1"/>
              <w:jc w:val="left"/>
              <w:rPr>
                <w:sz w:val="20"/>
                <w:szCs w:val="20"/>
              </w:rPr>
            </w:pPr>
          </w:p>
          <w:p w14:paraId="36F02E15" w14:textId="439E711A" w:rsidR="499AFD8C" w:rsidRDefault="499AFD8C" w:rsidP="006A1880">
            <w:pPr>
              <w:pStyle w:val="1"/>
              <w:jc w:val="left"/>
              <w:rPr>
                <w:sz w:val="20"/>
                <w:szCs w:val="20"/>
              </w:rPr>
            </w:pPr>
            <w:r w:rsidRPr="499AFD8C">
              <w:rPr>
                <w:sz w:val="20"/>
                <w:szCs w:val="20"/>
              </w:rPr>
              <w:t>АГЕНТ:</w:t>
            </w:r>
          </w:p>
          <w:p w14:paraId="5C77CE25" w14:textId="6CE819E3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${</w:t>
            </w:r>
            <w:proofErr w:type="spellStart"/>
            <w:r w:rsidRPr="34FE57EF">
              <w:rPr>
                <w:sz w:val="20"/>
                <w:szCs w:val="20"/>
              </w:rPr>
              <w:t>company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25011355" w14:textId="705B2CC9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proofErr w:type="spellStart"/>
            <w:r w:rsidRPr="34FE57EF">
              <w:rPr>
                <w:sz w:val="20"/>
                <w:szCs w:val="20"/>
              </w:rPr>
              <w:t>Юр.адрес</w:t>
            </w:r>
            <w:proofErr w:type="spellEnd"/>
            <w:r w:rsidRPr="34FE57EF">
              <w:rPr>
                <w:sz w:val="20"/>
                <w:szCs w:val="20"/>
              </w:rPr>
              <w:t>: ${</w:t>
            </w:r>
            <w:proofErr w:type="spellStart"/>
            <w:r w:rsidRPr="34FE57EF">
              <w:rPr>
                <w:sz w:val="20"/>
                <w:szCs w:val="20"/>
              </w:rPr>
              <w:t>legalAddress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2ACF27E5" w14:textId="4095A571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Почтовый адрес: ${</w:t>
            </w:r>
            <w:proofErr w:type="spellStart"/>
            <w:r w:rsidRPr="34FE57EF">
              <w:rPr>
                <w:sz w:val="20"/>
                <w:szCs w:val="20"/>
              </w:rPr>
              <w:t>mailingAddress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6C277729" w14:textId="23E3CBDB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ИНН ${INN} / КПП ${KPP}</w:t>
            </w:r>
          </w:p>
          <w:p w14:paraId="391C5C30" w14:textId="5A592465" w:rsidR="499AFD8C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ОГРН ${OGRN}</w:t>
            </w:r>
          </w:p>
          <w:p w14:paraId="13BE83E0" w14:textId="79C84B0E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Р/с ${</w:t>
            </w:r>
            <w:proofErr w:type="spellStart"/>
            <w:r w:rsidRPr="34FE57EF">
              <w:rPr>
                <w:sz w:val="20"/>
                <w:szCs w:val="20"/>
              </w:rPr>
              <w:t>bankAccountNumber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7AF7002C" w14:textId="60D61E58" w:rsidR="499AFD8C" w:rsidRPr="008C63C5" w:rsidRDefault="34FE57EF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34FE57EF">
              <w:rPr>
                <w:sz w:val="20"/>
                <w:szCs w:val="20"/>
              </w:rPr>
              <w:t>Банк</w:t>
            </w:r>
            <w:r w:rsidRPr="008C63C5">
              <w:rPr>
                <w:sz w:val="20"/>
                <w:szCs w:val="20"/>
                <w:lang w:val="en-US"/>
              </w:rPr>
              <w:t xml:space="preserve"> ${</w:t>
            </w:r>
            <w:r w:rsidRPr="006A1880">
              <w:rPr>
                <w:sz w:val="20"/>
                <w:szCs w:val="20"/>
                <w:lang w:val="en-US"/>
              </w:rPr>
              <w:t>bank</w:t>
            </w:r>
            <w:r w:rsidRPr="008C63C5">
              <w:rPr>
                <w:sz w:val="20"/>
                <w:szCs w:val="20"/>
                <w:lang w:val="en-US"/>
              </w:rPr>
              <w:t>}</w:t>
            </w:r>
          </w:p>
          <w:p w14:paraId="666AF13F" w14:textId="58599F4B" w:rsidR="499AFD8C" w:rsidRPr="006A1880" w:rsidRDefault="34FE57EF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34FE57EF">
              <w:rPr>
                <w:sz w:val="20"/>
                <w:szCs w:val="20"/>
              </w:rPr>
              <w:t>К</w:t>
            </w:r>
            <w:r w:rsidRPr="006A1880">
              <w:rPr>
                <w:sz w:val="20"/>
                <w:szCs w:val="20"/>
                <w:lang w:val="en-US"/>
              </w:rPr>
              <w:t>/</w:t>
            </w:r>
            <w:r w:rsidRPr="34FE57EF">
              <w:rPr>
                <w:sz w:val="20"/>
                <w:szCs w:val="20"/>
              </w:rPr>
              <w:t>с</w:t>
            </w:r>
            <w:r w:rsidRPr="006A1880">
              <w:rPr>
                <w:sz w:val="20"/>
                <w:szCs w:val="20"/>
                <w:lang w:val="en-US"/>
              </w:rPr>
              <w:t xml:space="preserve"> ${</w:t>
            </w:r>
            <w:proofErr w:type="spellStart"/>
            <w:r w:rsidRPr="006A1880">
              <w:rPr>
                <w:sz w:val="20"/>
                <w:szCs w:val="20"/>
                <w:lang w:val="en-US"/>
              </w:rPr>
              <w:t>bankCorrespondentAccount</w:t>
            </w:r>
            <w:proofErr w:type="spellEnd"/>
            <w:r w:rsidRPr="006A1880">
              <w:rPr>
                <w:sz w:val="20"/>
                <w:szCs w:val="20"/>
                <w:lang w:val="en-US"/>
              </w:rPr>
              <w:t>}</w:t>
            </w:r>
          </w:p>
          <w:p w14:paraId="19319BFE" w14:textId="40574314" w:rsidR="499AFD8C" w:rsidRPr="006A1880" w:rsidRDefault="499AFD8C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499AFD8C">
              <w:rPr>
                <w:sz w:val="20"/>
                <w:szCs w:val="20"/>
              </w:rPr>
              <w:t>БИК</w:t>
            </w:r>
            <w:r w:rsidRPr="006A1880">
              <w:rPr>
                <w:sz w:val="20"/>
                <w:szCs w:val="20"/>
                <w:lang w:val="en-US"/>
              </w:rPr>
              <w:t xml:space="preserve"> ${BIK}</w:t>
            </w:r>
          </w:p>
          <w:p w14:paraId="315C658A" w14:textId="6B09B534" w:rsidR="499AFD8C" w:rsidRPr="006A1880" w:rsidRDefault="34FE57EF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34FE57EF">
              <w:rPr>
                <w:sz w:val="20"/>
                <w:szCs w:val="20"/>
              </w:rPr>
              <w:t>Тел</w:t>
            </w:r>
            <w:r w:rsidRPr="006A1880">
              <w:rPr>
                <w:sz w:val="20"/>
                <w:szCs w:val="20"/>
                <w:lang w:val="en-US"/>
              </w:rPr>
              <w:t>. ${phone}</w:t>
            </w:r>
          </w:p>
          <w:p w14:paraId="671FA5EA" w14:textId="58A22032" w:rsidR="34FE57EF" w:rsidRPr="006A1880" w:rsidRDefault="2136A717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2136A717">
              <w:rPr>
                <w:sz w:val="20"/>
                <w:szCs w:val="20"/>
              </w:rPr>
              <w:t>Почта</w:t>
            </w:r>
            <w:r w:rsidRPr="006A1880">
              <w:rPr>
                <w:sz w:val="20"/>
                <w:szCs w:val="20"/>
                <w:lang w:val="en-US"/>
              </w:rPr>
              <w:t>: ${email}</w:t>
            </w:r>
          </w:p>
          <w:p w14:paraId="1C5107FE" w14:textId="2125B577" w:rsidR="499AFD8C" w:rsidRDefault="006A1880" w:rsidP="006A1880">
            <w:pPr>
              <w:widowControl w:val="0"/>
              <w:tabs>
                <w:tab w:val="left" w:pos="1272"/>
              </w:tabs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</w:p>
          <w:p w14:paraId="3EAF614F" w14:textId="6934EDB0" w:rsidR="006A1880" w:rsidRDefault="006A1880" w:rsidP="006A1880">
            <w:pPr>
              <w:widowControl w:val="0"/>
              <w:tabs>
                <w:tab w:val="left" w:pos="1272"/>
              </w:tabs>
              <w:jc w:val="both"/>
              <w:rPr>
                <w:sz w:val="20"/>
                <w:szCs w:val="20"/>
                <w:lang w:val="en-US"/>
              </w:rPr>
            </w:pPr>
          </w:p>
          <w:p w14:paraId="2E8F588C" w14:textId="77777777" w:rsidR="006A1880" w:rsidRPr="006A1880" w:rsidRDefault="006A1880" w:rsidP="006A1880">
            <w:pPr>
              <w:widowControl w:val="0"/>
              <w:tabs>
                <w:tab w:val="left" w:pos="1272"/>
              </w:tabs>
              <w:jc w:val="both"/>
              <w:rPr>
                <w:sz w:val="20"/>
                <w:szCs w:val="20"/>
                <w:lang w:val="en-US"/>
              </w:rPr>
            </w:pPr>
          </w:p>
          <w:p w14:paraId="73512F3A" w14:textId="41D28C52" w:rsidR="499AFD8C" w:rsidRPr="00ED4DBC" w:rsidRDefault="34FE57EF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  <w:r w:rsidRPr="00ED4DBC">
              <w:rPr>
                <w:sz w:val="20"/>
                <w:szCs w:val="20"/>
                <w:lang w:val="en-US"/>
              </w:rPr>
              <w:t>____________________ / ${</w:t>
            </w:r>
            <w:proofErr w:type="spellStart"/>
            <w:r w:rsidRPr="00ED4DBC">
              <w:rPr>
                <w:sz w:val="20"/>
                <w:szCs w:val="20"/>
                <w:lang w:val="en-US"/>
              </w:rPr>
              <w:t>fullNameShort</w:t>
            </w:r>
            <w:proofErr w:type="spellEnd"/>
            <w:r w:rsidRPr="00ED4DBC">
              <w:rPr>
                <w:sz w:val="20"/>
                <w:szCs w:val="20"/>
                <w:lang w:val="en-US"/>
              </w:rPr>
              <w:t>} /</w:t>
            </w:r>
          </w:p>
          <w:p w14:paraId="55DF8A3B" w14:textId="1C987DFB" w:rsidR="002903B7" w:rsidRPr="00CD5D40" w:rsidRDefault="006A1880" w:rsidP="006A1880">
            <w:pPr>
              <w:widowControl w:val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м</w:t>
            </w:r>
            <w:r w:rsidR="002903B7">
              <w:rPr>
                <w:sz w:val="20"/>
              </w:rPr>
              <w:t>.</w:t>
            </w:r>
            <w:r>
              <w:rPr>
                <w:sz w:val="20"/>
              </w:rPr>
              <w:t>п</w:t>
            </w:r>
            <w:proofErr w:type="spellEnd"/>
          </w:p>
        </w:tc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</w:tcPr>
          <w:p w14:paraId="7BC6EA92" w14:textId="77777777" w:rsidR="002903B7" w:rsidRPr="002670A4" w:rsidRDefault="002903B7" w:rsidP="004C33EA">
            <w:pPr>
              <w:widowControl w:val="0"/>
              <w:jc w:val="both"/>
              <w:rPr>
                <w:sz w:val="22"/>
              </w:rPr>
            </w:pPr>
          </w:p>
        </w:tc>
      </w:tr>
    </w:tbl>
    <w:p w14:paraId="3298E8EF" w14:textId="77777777" w:rsidR="006A1880" w:rsidRDefault="006A1880"/>
    <w:p w14:paraId="2F2CD48B" w14:textId="77777777" w:rsidR="006A1880" w:rsidRDefault="006A1880" w:rsidP="006A1880">
      <w:pPr>
        <w:jc w:val="both"/>
        <w:rPr>
          <w:sz w:val="22"/>
        </w:rPr>
      </w:pPr>
    </w:p>
    <w:p w14:paraId="101D1CC2" w14:textId="77777777" w:rsidR="006A1880" w:rsidRPr="006A1880" w:rsidRDefault="006A1880" w:rsidP="006A1880">
      <w:pPr>
        <w:jc w:val="both"/>
        <w:rPr>
          <w:sz w:val="22"/>
        </w:rPr>
      </w:pPr>
    </w:p>
    <w:p w14:paraId="65E2A96B" w14:textId="752463FF" w:rsidR="006A1880" w:rsidRPr="006A1880" w:rsidRDefault="006A1880" w:rsidP="006A1880">
      <w:pPr>
        <w:jc w:val="both"/>
        <w:rPr>
          <w:sz w:val="22"/>
        </w:rPr>
      </w:pPr>
      <w:r w:rsidRPr="006A1880">
        <w:rPr>
          <w:sz w:val="22"/>
        </w:rPr>
        <w:t>Акт-Отчет проверен: Менеджер по работе с дизайнерами____________ (___________________) __________</w:t>
      </w:r>
    </w:p>
    <w:p w14:paraId="4EB08CEB" w14:textId="090811F3" w:rsidR="005B2CC4" w:rsidRPr="006A1880" w:rsidRDefault="006A1880" w:rsidP="00C352EA">
      <w:pPr>
        <w:jc w:val="both"/>
      </w:pP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16"/>
        </w:rPr>
        <w:t xml:space="preserve">          подпись</w:t>
      </w:r>
      <w:r w:rsidRPr="006A1880">
        <w:rPr>
          <w:sz w:val="16"/>
        </w:rPr>
        <w:tab/>
        <w:t xml:space="preserve">                    расшифровка                                     дата</w:t>
      </w:r>
    </w:p>
    <w:sectPr w:rsidR="005B2CC4" w:rsidRPr="006A1880" w:rsidSect="002903B7">
      <w:headerReference w:type="default" r:id="rId12"/>
      <w:pgSz w:w="11906" w:h="16838"/>
      <w:pgMar w:top="284" w:right="709" w:bottom="851" w:left="992" w:header="27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6DE25" w14:textId="77777777" w:rsidR="003260B4" w:rsidRDefault="003260B4" w:rsidP="00B87EBC">
      <w:r>
        <w:separator/>
      </w:r>
    </w:p>
  </w:endnote>
  <w:endnote w:type="continuationSeparator" w:id="0">
    <w:p w14:paraId="6F5C7366" w14:textId="77777777" w:rsidR="003260B4" w:rsidRDefault="003260B4" w:rsidP="00B87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37CDF" w14:textId="77777777" w:rsidR="003260B4" w:rsidRDefault="003260B4" w:rsidP="00B87EBC">
      <w:r>
        <w:separator/>
      </w:r>
    </w:p>
  </w:footnote>
  <w:footnote w:type="continuationSeparator" w:id="0">
    <w:p w14:paraId="1C2620FD" w14:textId="77777777" w:rsidR="003260B4" w:rsidRDefault="003260B4" w:rsidP="00B87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6E6B" w14:textId="77777777" w:rsidR="0041276B" w:rsidRDefault="0041276B">
    <w:pPr>
      <w:pStyle w:val="a7"/>
    </w:pPr>
    <w:r>
      <w:t>Форма ДА-14</w:t>
    </w:r>
  </w:p>
  <w:p w14:paraId="1147F0EA" w14:textId="77777777" w:rsidR="0041276B" w:rsidRDefault="0041276B">
    <w:pPr>
      <w:pStyle w:val="a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jl5o/uTVrma+c" int2:id="MMHQEtq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0BC"/>
    <w:multiLevelType w:val="hybridMultilevel"/>
    <w:tmpl w:val="F0F6A758"/>
    <w:lvl w:ilvl="0" w:tplc="5024F88E">
      <w:start w:val="1"/>
      <w:numFmt w:val="bullet"/>
      <w:lvlText w:val=""/>
      <w:lvlJc w:val="left"/>
      <w:pPr>
        <w:ind w:left="213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900F28"/>
    <w:multiLevelType w:val="hybridMultilevel"/>
    <w:tmpl w:val="F4CA74EA"/>
    <w:lvl w:ilvl="0" w:tplc="4746B6F2">
      <w:start w:val="1"/>
      <w:numFmt w:val="bullet"/>
      <w:lvlText w:val=""/>
      <w:lvlJc w:val="left"/>
      <w:pPr>
        <w:ind w:left="213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7DD030E"/>
    <w:multiLevelType w:val="hybridMultilevel"/>
    <w:tmpl w:val="31260898"/>
    <w:lvl w:ilvl="0" w:tplc="D73EFD8A">
      <w:start w:val="1"/>
      <w:numFmt w:val="bullet"/>
      <w:lvlText w:val=""/>
      <w:lvlJc w:val="left"/>
      <w:pPr>
        <w:ind w:left="249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" w15:restartNumberingAfterBreak="0">
    <w:nsid w:val="28F62B9B"/>
    <w:multiLevelType w:val="hybridMultilevel"/>
    <w:tmpl w:val="35DC9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0409B"/>
    <w:multiLevelType w:val="multilevel"/>
    <w:tmpl w:val="620251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5" w15:restartNumberingAfterBreak="0">
    <w:nsid w:val="426030DD"/>
    <w:multiLevelType w:val="multilevel"/>
    <w:tmpl w:val="89C01864"/>
    <w:lvl w:ilvl="0">
      <w:start w:val="2"/>
      <w:numFmt w:val="decimal"/>
      <w:lvlText w:val="%1."/>
      <w:lvlJc w:val="left"/>
      <w:pPr>
        <w:tabs>
          <w:tab w:val="num" w:pos="0"/>
        </w:tabs>
        <w:ind w:left="585" w:hanging="585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90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62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3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2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2160"/>
      </w:pPr>
    </w:lvl>
  </w:abstractNum>
  <w:abstractNum w:abstractNumId="6" w15:restartNumberingAfterBreak="0">
    <w:nsid w:val="48176278"/>
    <w:multiLevelType w:val="hybridMultilevel"/>
    <w:tmpl w:val="C97055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55F4B"/>
    <w:multiLevelType w:val="hybridMultilevel"/>
    <w:tmpl w:val="8FCAA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46DE5"/>
    <w:multiLevelType w:val="hybridMultilevel"/>
    <w:tmpl w:val="CDE214DE"/>
    <w:lvl w:ilvl="0" w:tplc="FC88A1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4FB2F5F"/>
    <w:multiLevelType w:val="hybridMultilevel"/>
    <w:tmpl w:val="0C28AEF0"/>
    <w:lvl w:ilvl="0" w:tplc="67A46A78">
      <w:start w:val="1"/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658D2061"/>
    <w:multiLevelType w:val="multilevel"/>
    <w:tmpl w:val="E55806A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1" w15:restartNumberingAfterBreak="0">
    <w:nsid w:val="74E710E9"/>
    <w:multiLevelType w:val="multilevel"/>
    <w:tmpl w:val="CD66649A"/>
    <w:lvl w:ilvl="0">
      <w:start w:val="1"/>
      <w:numFmt w:val="decimal"/>
      <w:lvlText w:val="%1."/>
      <w:lvlJc w:val="left"/>
      <w:pPr>
        <w:tabs>
          <w:tab w:val="num" w:pos="0"/>
        </w:tabs>
        <w:ind w:left="390" w:hanging="390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</w:lvl>
  </w:abstractNum>
  <w:abstractNum w:abstractNumId="12" w15:restartNumberingAfterBreak="0">
    <w:nsid w:val="79FF7460"/>
    <w:multiLevelType w:val="hybridMultilevel"/>
    <w:tmpl w:val="1BE0BE2C"/>
    <w:lvl w:ilvl="0" w:tplc="7E587FD2">
      <w:start w:val="1"/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6929229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0744386">
    <w:abstractNumId w:val="9"/>
  </w:num>
  <w:num w:numId="3" w16cid:durableId="2123498180">
    <w:abstractNumId w:val="1"/>
  </w:num>
  <w:num w:numId="4" w16cid:durableId="1688214621">
    <w:abstractNumId w:val="2"/>
  </w:num>
  <w:num w:numId="5" w16cid:durableId="799421225">
    <w:abstractNumId w:val="3"/>
  </w:num>
  <w:num w:numId="6" w16cid:durableId="1847017204">
    <w:abstractNumId w:val="12"/>
  </w:num>
  <w:num w:numId="7" w16cid:durableId="1526018409">
    <w:abstractNumId w:val="0"/>
  </w:num>
  <w:num w:numId="8" w16cid:durableId="1817532281">
    <w:abstractNumId w:val="7"/>
  </w:num>
  <w:num w:numId="9" w16cid:durableId="1281452342">
    <w:abstractNumId w:val="11"/>
  </w:num>
  <w:num w:numId="10" w16cid:durableId="51655393">
    <w:abstractNumId w:val="5"/>
  </w:num>
  <w:num w:numId="11" w16cid:durableId="1462310370">
    <w:abstractNumId w:val="4"/>
  </w:num>
  <w:num w:numId="12" w16cid:durableId="1057823653">
    <w:abstractNumId w:val="10"/>
  </w:num>
  <w:num w:numId="13" w16cid:durableId="268120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77"/>
    <w:rsid w:val="00032E2E"/>
    <w:rsid w:val="00035ECA"/>
    <w:rsid w:val="000438A3"/>
    <w:rsid w:val="000454CA"/>
    <w:rsid w:val="00061DA8"/>
    <w:rsid w:val="00080AA7"/>
    <w:rsid w:val="000A0ED1"/>
    <w:rsid w:val="000A2B33"/>
    <w:rsid w:val="000C1E61"/>
    <w:rsid w:val="000E10D3"/>
    <w:rsid w:val="000E1838"/>
    <w:rsid w:val="000F73B5"/>
    <w:rsid w:val="001326E6"/>
    <w:rsid w:val="001A5012"/>
    <w:rsid w:val="001C4E93"/>
    <w:rsid w:val="001D5195"/>
    <w:rsid w:val="001D5A53"/>
    <w:rsid w:val="001D6E90"/>
    <w:rsid w:val="001F1436"/>
    <w:rsid w:val="001F14CE"/>
    <w:rsid w:val="002130F5"/>
    <w:rsid w:val="00216813"/>
    <w:rsid w:val="0021768B"/>
    <w:rsid w:val="00217F89"/>
    <w:rsid w:val="00222F39"/>
    <w:rsid w:val="00224831"/>
    <w:rsid w:val="00234AF5"/>
    <w:rsid w:val="00234F35"/>
    <w:rsid w:val="002670A4"/>
    <w:rsid w:val="00271997"/>
    <w:rsid w:val="00280FE2"/>
    <w:rsid w:val="002869EF"/>
    <w:rsid w:val="002903B7"/>
    <w:rsid w:val="0029470B"/>
    <w:rsid w:val="002B0577"/>
    <w:rsid w:val="002B659D"/>
    <w:rsid w:val="002D6830"/>
    <w:rsid w:val="002E5A1C"/>
    <w:rsid w:val="002E7BE0"/>
    <w:rsid w:val="003223D8"/>
    <w:rsid w:val="003260B4"/>
    <w:rsid w:val="003378F9"/>
    <w:rsid w:val="00354FC2"/>
    <w:rsid w:val="00356582"/>
    <w:rsid w:val="0035690B"/>
    <w:rsid w:val="00357275"/>
    <w:rsid w:val="0038411A"/>
    <w:rsid w:val="00390E79"/>
    <w:rsid w:val="003A2131"/>
    <w:rsid w:val="003C57F2"/>
    <w:rsid w:val="003D6DB8"/>
    <w:rsid w:val="003D7698"/>
    <w:rsid w:val="003E1D5C"/>
    <w:rsid w:val="0041276B"/>
    <w:rsid w:val="00430463"/>
    <w:rsid w:val="004373F5"/>
    <w:rsid w:val="0044310F"/>
    <w:rsid w:val="00470DF4"/>
    <w:rsid w:val="00485585"/>
    <w:rsid w:val="004A00D1"/>
    <w:rsid w:val="004B5664"/>
    <w:rsid w:val="004C2B23"/>
    <w:rsid w:val="004C2C7D"/>
    <w:rsid w:val="004C33EA"/>
    <w:rsid w:val="004F5C5B"/>
    <w:rsid w:val="004F5DE5"/>
    <w:rsid w:val="00500EDF"/>
    <w:rsid w:val="00502148"/>
    <w:rsid w:val="00522CA4"/>
    <w:rsid w:val="00537D1B"/>
    <w:rsid w:val="0054488E"/>
    <w:rsid w:val="00562614"/>
    <w:rsid w:val="0056783E"/>
    <w:rsid w:val="0058324B"/>
    <w:rsid w:val="00590DD7"/>
    <w:rsid w:val="005A6ADB"/>
    <w:rsid w:val="005B2CC4"/>
    <w:rsid w:val="005B5A78"/>
    <w:rsid w:val="005C275F"/>
    <w:rsid w:val="005E12CF"/>
    <w:rsid w:val="005E7BF7"/>
    <w:rsid w:val="00607F5B"/>
    <w:rsid w:val="0061274B"/>
    <w:rsid w:val="00621075"/>
    <w:rsid w:val="00667463"/>
    <w:rsid w:val="00692984"/>
    <w:rsid w:val="006A1880"/>
    <w:rsid w:val="006A6B70"/>
    <w:rsid w:val="006C382C"/>
    <w:rsid w:val="006E333A"/>
    <w:rsid w:val="006F53F1"/>
    <w:rsid w:val="00746042"/>
    <w:rsid w:val="007724B0"/>
    <w:rsid w:val="007A6707"/>
    <w:rsid w:val="007B6AA5"/>
    <w:rsid w:val="007D36B5"/>
    <w:rsid w:val="007D7C67"/>
    <w:rsid w:val="007E66E7"/>
    <w:rsid w:val="007E7A87"/>
    <w:rsid w:val="007F206D"/>
    <w:rsid w:val="0080517D"/>
    <w:rsid w:val="008069C2"/>
    <w:rsid w:val="00810C0F"/>
    <w:rsid w:val="00840C42"/>
    <w:rsid w:val="00842186"/>
    <w:rsid w:val="0086304B"/>
    <w:rsid w:val="00876919"/>
    <w:rsid w:val="008C39FA"/>
    <w:rsid w:val="008C5E29"/>
    <w:rsid w:val="008C63C5"/>
    <w:rsid w:val="008C6A7B"/>
    <w:rsid w:val="008D04F3"/>
    <w:rsid w:val="008D57D5"/>
    <w:rsid w:val="0090472F"/>
    <w:rsid w:val="00915FA8"/>
    <w:rsid w:val="00930613"/>
    <w:rsid w:val="00946507"/>
    <w:rsid w:val="00961859"/>
    <w:rsid w:val="009802CE"/>
    <w:rsid w:val="0098277C"/>
    <w:rsid w:val="009A7AC5"/>
    <w:rsid w:val="009B308C"/>
    <w:rsid w:val="009B4E2E"/>
    <w:rsid w:val="00A20A81"/>
    <w:rsid w:val="00A25EF3"/>
    <w:rsid w:val="00A47394"/>
    <w:rsid w:val="00A50883"/>
    <w:rsid w:val="00A56924"/>
    <w:rsid w:val="00A6591F"/>
    <w:rsid w:val="00A70863"/>
    <w:rsid w:val="00A73796"/>
    <w:rsid w:val="00A87D16"/>
    <w:rsid w:val="00A90E04"/>
    <w:rsid w:val="00AB07E2"/>
    <w:rsid w:val="00AD4B77"/>
    <w:rsid w:val="00AD4CCF"/>
    <w:rsid w:val="00AD61E4"/>
    <w:rsid w:val="00AE4790"/>
    <w:rsid w:val="00AF2C4C"/>
    <w:rsid w:val="00B01AAA"/>
    <w:rsid w:val="00B06DD5"/>
    <w:rsid w:val="00B072BF"/>
    <w:rsid w:val="00B4196A"/>
    <w:rsid w:val="00B44959"/>
    <w:rsid w:val="00B87EBC"/>
    <w:rsid w:val="00B93CB6"/>
    <w:rsid w:val="00BB3FDA"/>
    <w:rsid w:val="00BB5FB5"/>
    <w:rsid w:val="00BC3650"/>
    <w:rsid w:val="00BD49FA"/>
    <w:rsid w:val="00BD6487"/>
    <w:rsid w:val="00BE5E17"/>
    <w:rsid w:val="00BF642C"/>
    <w:rsid w:val="00C02A2E"/>
    <w:rsid w:val="00C02E9C"/>
    <w:rsid w:val="00C231DB"/>
    <w:rsid w:val="00C352EA"/>
    <w:rsid w:val="00C37CA2"/>
    <w:rsid w:val="00C85631"/>
    <w:rsid w:val="00C97027"/>
    <w:rsid w:val="00CB5B1D"/>
    <w:rsid w:val="00CC6A28"/>
    <w:rsid w:val="00CD5D40"/>
    <w:rsid w:val="00CD75E1"/>
    <w:rsid w:val="00CE0BDF"/>
    <w:rsid w:val="00CE15D9"/>
    <w:rsid w:val="00CF6EB2"/>
    <w:rsid w:val="00D20485"/>
    <w:rsid w:val="00D52327"/>
    <w:rsid w:val="00D66DAD"/>
    <w:rsid w:val="00D74111"/>
    <w:rsid w:val="00D93F1F"/>
    <w:rsid w:val="00D97A84"/>
    <w:rsid w:val="00DC53CB"/>
    <w:rsid w:val="00DD38F5"/>
    <w:rsid w:val="00DE61BF"/>
    <w:rsid w:val="00E00BD9"/>
    <w:rsid w:val="00E02C12"/>
    <w:rsid w:val="00E32147"/>
    <w:rsid w:val="00E32F6C"/>
    <w:rsid w:val="00E37541"/>
    <w:rsid w:val="00E479C6"/>
    <w:rsid w:val="00E519FC"/>
    <w:rsid w:val="00E52DAA"/>
    <w:rsid w:val="00E62189"/>
    <w:rsid w:val="00E64006"/>
    <w:rsid w:val="00E660D0"/>
    <w:rsid w:val="00E71291"/>
    <w:rsid w:val="00E85297"/>
    <w:rsid w:val="00E91488"/>
    <w:rsid w:val="00EB3271"/>
    <w:rsid w:val="00EC5026"/>
    <w:rsid w:val="00ED0FF7"/>
    <w:rsid w:val="00ED3BD9"/>
    <w:rsid w:val="00ED4DBC"/>
    <w:rsid w:val="00ED5158"/>
    <w:rsid w:val="00EE1DA4"/>
    <w:rsid w:val="00EE2953"/>
    <w:rsid w:val="00EE4050"/>
    <w:rsid w:val="00EE5421"/>
    <w:rsid w:val="00EE5750"/>
    <w:rsid w:val="00F016F5"/>
    <w:rsid w:val="00F03B43"/>
    <w:rsid w:val="00F05F9B"/>
    <w:rsid w:val="00F61189"/>
    <w:rsid w:val="00F70283"/>
    <w:rsid w:val="00F80028"/>
    <w:rsid w:val="00F86BBF"/>
    <w:rsid w:val="2136A717"/>
    <w:rsid w:val="2FA0FFC5"/>
    <w:rsid w:val="34FE57EF"/>
    <w:rsid w:val="370C4240"/>
    <w:rsid w:val="39E819C9"/>
    <w:rsid w:val="3F483E06"/>
    <w:rsid w:val="4182BC33"/>
    <w:rsid w:val="499AFD8C"/>
    <w:rsid w:val="5D188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82BC33"/>
  <w15:docId w15:val="{86AC8095-5EB6-4C54-AED5-738A234F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2131"/>
    <w:rPr>
      <w:sz w:val="24"/>
      <w:szCs w:val="24"/>
    </w:rPr>
  </w:style>
  <w:style w:type="paragraph" w:styleId="1">
    <w:name w:val="heading 1"/>
    <w:basedOn w:val="a"/>
    <w:next w:val="a"/>
    <w:qFormat/>
    <w:rsid w:val="003A2131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3A2131"/>
    <w:pPr>
      <w:keepNext/>
      <w:jc w:val="center"/>
      <w:outlineLvl w:val="1"/>
    </w:pPr>
    <w:rPr>
      <w:i/>
      <w:iCs/>
    </w:rPr>
  </w:style>
  <w:style w:type="paragraph" w:styleId="3">
    <w:name w:val="heading 3"/>
    <w:basedOn w:val="a"/>
    <w:next w:val="a"/>
    <w:qFormat/>
    <w:rsid w:val="003A2131"/>
    <w:pPr>
      <w:keepNext/>
      <w:overflowPunct w:val="0"/>
      <w:autoSpaceDE w:val="0"/>
      <w:autoSpaceDN w:val="0"/>
      <w:adjustRightInd w:val="0"/>
      <w:jc w:val="both"/>
      <w:textAlignment w:val="baseline"/>
      <w:outlineLvl w:val="2"/>
    </w:pPr>
    <w:rPr>
      <w:i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A2131"/>
    <w:rPr>
      <w:color w:val="0000FF"/>
      <w:u w:val="single"/>
    </w:rPr>
  </w:style>
  <w:style w:type="character" w:styleId="a4">
    <w:name w:val="FollowedHyperlink"/>
    <w:basedOn w:val="a0"/>
    <w:rsid w:val="003A2131"/>
    <w:rPr>
      <w:color w:val="800080"/>
      <w:u w:val="single"/>
    </w:rPr>
  </w:style>
  <w:style w:type="paragraph" w:styleId="a5">
    <w:name w:val="Balloon Text"/>
    <w:basedOn w:val="a"/>
    <w:link w:val="a6"/>
    <w:rsid w:val="0062107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62107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rsid w:val="00B87EB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87EBC"/>
    <w:rPr>
      <w:sz w:val="24"/>
      <w:szCs w:val="24"/>
    </w:rPr>
  </w:style>
  <w:style w:type="paragraph" w:styleId="a9">
    <w:name w:val="footer"/>
    <w:basedOn w:val="a"/>
    <w:link w:val="aa"/>
    <w:rsid w:val="00B87EB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B87EBC"/>
    <w:rPr>
      <w:sz w:val="24"/>
      <w:szCs w:val="24"/>
    </w:rPr>
  </w:style>
  <w:style w:type="paragraph" w:styleId="ab">
    <w:name w:val="List Paragraph"/>
    <w:basedOn w:val="a"/>
    <w:uiPriority w:val="34"/>
    <w:qFormat/>
    <w:rsid w:val="001D6E90"/>
    <w:pPr>
      <w:ind w:left="720"/>
      <w:contextualSpacing/>
    </w:pPr>
  </w:style>
  <w:style w:type="paragraph" w:styleId="ac">
    <w:name w:val="Body Text Indent"/>
    <w:basedOn w:val="a"/>
    <w:link w:val="ad"/>
    <w:unhideWhenUsed/>
    <w:rsid w:val="00357275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357275"/>
  </w:style>
  <w:style w:type="paragraph" w:customStyle="1" w:styleId="ConsPlusNormal">
    <w:name w:val="ConsPlusNormal"/>
    <w:rsid w:val="0035727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rsid w:val="00357275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rsid w:val="00357275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table" w:styleId="ae">
    <w:name w:val="Table Grid"/>
    <w:basedOn w:val="a1"/>
    <w:uiPriority w:val="59"/>
    <w:rsid w:val="003572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qFormat/>
    <w:rsid w:val="000A2B33"/>
    <w:pPr>
      <w:suppressAutoHyphens/>
      <w:spacing w:before="280" w:after="280"/>
    </w:pPr>
    <w:rPr>
      <w:rFonts w:ascii="Liberation Serif" w:eastAsia="NSimSun" w:hAnsi="Liberation Serif" w:cs="Arial"/>
      <w:kern w:val="2"/>
      <w:sz w:val="22"/>
      <w:szCs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ingkoil_design@kingkoil.ru" TargetMode="Externa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mailto:design@gretherwells.r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minyhnv\Desktop\&#1050;&#1083;&#1072;&#1089;&#1089;&#1080;&#1092;&#1080;&#1082;&#1072;&#1090;&#1086;&#1088;%20&#1091;&#1087;&#1088;&#1072;&#1074;&#1083;&#1077;&#1085;&#1095;&#1077;&#1089;&#1082;&#1086;&#1081;%20&#1076;&#1086;&#1082;&#1091;&#1084;&#1077;&#1085;&#1090;&#1072;&#1094;&#1080;&#1080;\&#1064;&#1072;&#1073;&#1083;&#1086;&#1085;&#1099;%20&#1060;&#1086;&#1088;&#1084;\&#1073;&#1083;&#1072;&#1085;&#1082;%20&#1087;&#1088;&#1080;&#1082;&#1072;&#1079;&#1072;_&#1058;&#1044;%20&#1040;&#1089;&#1082;&#1086;&#1085;&#1072;_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9C8CD003FEA2540B19FE5E7CE3134F7" ma:contentTypeVersion="0" ma:contentTypeDescription="Создание документа." ma:contentTypeScope="" ma:versionID="345a13bbacd2e82565e590e29051568e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B5DDCFA-A58D-4A3A-994E-2C8AF13FA7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ECB8C6-729E-4C42-B568-3B41F83228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E041C8A2-EB21-4D11-BAEA-88C288860EF1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приказа_ТД Аскона_н</Template>
  <TotalTime>5</TotalTime>
  <Pages>7</Pages>
  <Words>3721</Words>
  <Characters>21216</Characters>
  <Application>Microsoft Office Word</Application>
  <DocSecurity>0</DocSecurity>
  <Lines>176</Lines>
  <Paragraphs>49</Paragraphs>
  <ScaleCrop>false</ScaleCrop>
  <Company>Askona</Company>
  <LinksUpToDate>false</LinksUpToDate>
  <CharactersWithSpaces>24888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Shirokov Vitalik</dc:creator>
  <cp:lastModifiedBy>Овчарова Мария Владимировна</cp:lastModifiedBy>
  <cp:revision>5</cp:revision>
  <cp:lastPrinted>2022-05-20T14:13:00Z</cp:lastPrinted>
  <dcterms:created xsi:type="dcterms:W3CDTF">2024-06-27T14:18:00Z</dcterms:created>
  <dcterms:modified xsi:type="dcterms:W3CDTF">2026-01-22T12:59:00Z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0x01010049C8CD003FEA2540B19FE5E7CE3134F7</vt:lpwstr>
  </property>
  <property fmtid="{D5CDD505-2E9C-101B-9397-08002B2CF9AE}" pid="3" name="№ документа">
    <vt:lpwstr/>
  </property>
  <property fmtid="{D5CDD505-2E9C-101B-9397-08002B2CF9AE}" pid="4" name="SYS_CODE_DIRECTUM">
    <vt:lpwstr>DIRECTUM</vt:lpwstr>
  </property>
  <property fmtid="{D5CDD505-2E9C-101B-9397-08002B2CF9AE}" pid="5" name="Дата документа">
    <vt:lpwstr>26.04.2013</vt:lpwstr>
  </property>
  <property fmtid="{D5CDD505-2E9C-101B-9397-08002B2CF9AE}" pid="6" name="Тема">
    <vt:lpwstr>о введении нофой формы договора розничной купли-продажи</vt:lpwstr>
  </property>
</Properties>
</file>