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4ACCE" w14:textId="77777777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  <w:r w:rsidRPr="007C0D32">
        <w:rPr>
          <w:rFonts w:ascii="Times New Roman" w:hAnsi="Times New Roman" w:cs="Times New Roman"/>
          <w:b/>
        </w:rPr>
        <w:t>ДОГОВОР ОКАЗАНИЯ УСЛУГ</w:t>
      </w:r>
    </w:p>
    <w:p w14:paraId="4805FEE0" w14:textId="77777777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</w:p>
    <w:p w14:paraId="290FBF61" w14:textId="77777777" w:rsidR="00835520" w:rsidRPr="007C0D32" w:rsidRDefault="00835520" w:rsidP="00835520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  <w:r w:rsidRPr="007C0D32">
        <w:rPr>
          <w:rFonts w:ascii="Times New Roman" w:hAnsi="Times New Roman" w:cs="Times New Roman"/>
          <w:sz w:val="18"/>
        </w:rPr>
        <w:t xml:space="preserve">г. </w:t>
      </w:r>
      <w:r w:rsidRPr="007C0D32">
        <w:rPr>
          <w:rFonts w:ascii="Times New Roman" w:hAnsi="Times New Roman" w:cs="Times New Roman"/>
          <w:sz w:val="18"/>
          <w:shd w:val="clear" w:color="auto" w:fill="FFFFFF" w:themeFill="background1"/>
        </w:rPr>
        <w:t>Ковров                                                                                                                                               "____"_____________ 202</w:t>
      </w:r>
      <w:r w:rsidRPr="00835520">
        <w:rPr>
          <w:rFonts w:ascii="Times New Roman" w:hAnsi="Times New Roman" w:cs="Times New Roman"/>
          <w:sz w:val="18"/>
          <w:shd w:val="clear" w:color="auto" w:fill="FFFFFF" w:themeFill="background1"/>
        </w:rPr>
        <w:t>4</w:t>
      </w:r>
      <w:r w:rsidRPr="007C0D32">
        <w:rPr>
          <w:rFonts w:ascii="Times New Roman" w:hAnsi="Times New Roman" w:cs="Times New Roman"/>
          <w:sz w:val="18"/>
          <w:shd w:val="clear" w:color="auto" w:fill="FFFFFF" w:themeFill="background1"/>
        </w:rPr>
        <w:t xml:space="preserve"> г.</w:t>
      </w:r>
    </w:p>
    <w:p w14:paraId="5C2DA435" w14:textId="77777777" w:rsidR="00835520" w:rsidRPr="007C0D32" w:rsidRDefault="00835520" w:rsidP="00835520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</w:p>
    <w:p w14:paraId="5E017964" w14:textId="6E099EBD" w:rsidR="00835520" w:rsidRPr="007C0D32" w:rsidRDefault="00835520" w:rsidP="00835520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E2585B">
        <w:rPr>
          <w:rFonts w:ascii="Times New Roman" w:hAnsi="Times New Roman" w:cs="Times New Roman"/>
          <w:sz w:val="22"/>
          <w:szCs w:val="22"/>
        </w:rPr>
        <w:t xml:space="preserve">Общество с ограниченной ответственностью «А Торг», именуемое в дальнейшем «Заказчик», в лице Руководителя направления по работе с дизайнерами </w:t>
      </w:r>
      <w:r w:rsidR="00DC5008">
        <w:rPr>
          <w:rFonts w:ascii="Times New Roman" w:hAnsi="Times New Roman" w:cs="Times New Roman"/>
          <w:sz w:val="22"/>
          <w:szCs w:val="22"/>
        </w:rPr>
        <w:t>Овчарова Мария Владимировна</w:t>
      </w:r>
      <w:r w:rsidR="00DC5008" w:rsidRPr="00C352EA">
        <w:rPr>
          <w:rFonts w:ascii="Times New Roman" w:hAnsi="Times New Roman" w:cs="Times New Roman"/>
          <w:sz w:val="22"/>
          <w:szCs w:val="22"/>
        </w:rPr>
        <w:t xml:space="preserve">, действующего на основании доверенности </w:t>
      </w:r>
      <w:r w:rsidR="00DC5008" w:rsidRPr="00EF143C">
        <w:rPr>
          <w:rFonts w:ascii="Times New Roman" w:hAnsi="Times New Roman" w:cs="Times New Roman"/>
          <w:sz w:val="22"/>
          <w:szCs w:val="24"/>
        </w:rPr>
        <w:t xml:space="preserve">№ </w:t>
      </w:r>
      <w:r w:rsidR="00DC5008">
        <w:rPr>
          <w:rFonts w:ascii="Times New Roman" w:hAnsi="Times New Roman" w:cs="Times New Roman"/>
          <w:sz w:val="22"/>
          <w:szCs w:val="24"/>
        </w:rPr>
        <w:t>1876/25</w:t>
      </w:r>
      <w:r w:rsidR="00DC5008" w:rsidRPr="00EF143C">
        <w:rPr>
          <w:rFonts w:ascii="Times New Roman" w:hAnsi="Times New Roman" w:cs="Times New Roman"/>
          <w:sz w:val="22"/>
          <w:szCs w:val="24"/>
        </w:rPr>
        <w:t xml:space="preserve"> от 2</w:t>
      </w:r>
      <w:r w:rsidR="00DC5008">
        <w:rPr>
          <w:rFonts w:ascii="Times New Roman" w:hAnsi="Times New Roman" w:cs="Times New Roman"/>
          <w:sz w:val="22"/>
          <w:szCs w:val="24"/>
        </w:rPr>
        <w:t>0</w:t>
      </w:r>
      <w:r w:rsidR="00DC5008" w:rsidRPr="00EF143C">
        <w:rPr>
          <w:rFonts w:ascii="Times New Roman" w:hAnsi="Times New Roman" w:cs="Times New Roman"/>
          <w:sz w:val="22"/>
          <w:szCs w:val="24"/>
        </w:rPr>
        <w:t>.</w:t>
      </w:r>
      <w:r w:rsidR="00DC5008">
        <w:rPr>
          <w:rFonts w:ascii="Times New Roman" w:hAnsi="Times New Roman" w:cs="Times New Roman"/>
          <w:sz w:val="22"/>
          <w:szCs w:val="24"/>
        </w:rPr>
        <w:t>11</w:t>
      </w:r>
      <w:r w:rsidR="00DC5008" w:rsidRPr="00EF143C">
        <w:rPr>
          <w:rFonts w:ascii="Times New Roman" w:hAnsi="Times New Roman" w:cs="Times New Roman"/>
          <w:sz w:val="22"/>
          <w:szCs w:val="24"/>
        </w:rPr>
        <w:t>.202</w:t>
      </w:r>
      <w:r w:rsidR="00DC5008">
        <w:rPr>
          <w:rFonts w:ascii="Times New Roman" w:hAnsi="Times New Roman" w:cs="Times New Roman"/>
          <w:sz w:val="22"/>
          <w:szCs w:val="24"/>
        </w:rPr>
        <w:t>5</w:t>
      </w:r>
      <w:r w:rsidR="00DC5008" w:rsidRPr="00C352EA">
        <w:rPr>
          <w:rFonts w:ascii="Times New Roman" w:hAnsi="Times New Roman" w:cs="Times New Roman"/>
          <w:sz w:val="22"/>
          <w:szCs w:val="22"/>
        </w:rPr>
        <w:t xml:space="preserve"> года</w:t>
      </w:r>
      <w:r w:rsidR="00DC5008" w:rsidRPr="5D188D58">
        <w:rPr>
          <w:rFonts w:ascii="Times New Roman" w:hAnsi="Times New Roman" w:cs="Times New Roman"/>
          <w:sz w:val="22"/>
          <w:szCs w:val="22"/>
        </w:rPr>
        <w:t>,</w:t>
      </w:r>
      <w:r w:rsidRPr="02ABE46A">
        <w:rPr>
          <w:rFonts w:ascii="Times New Roman" w:hAnsi="Times New Roman" w:cs="Times New Roman"/>
          <w:sz w:val="22"/>
          <w:szCs w:val="22"/>
        </w:rPr>
        <w:t xml:space="preserve"> с одной стороны и ${</w:t>
      </w:r>
      <w:proofErr w:type="spellStart"/>
      <w:r w:rsidRPr="02ABE46A">
        <w:rPr>
          <w:rFonts w:ascii="Times New Roman" w:hAnsi="Times New Roman" w:cs="Times New Roman"/>
          <w:sz w:val="22"/>
          <w:szCs w:val="22"/>
        </w:rPr>
        <w:t>fullName</w:t>
      </w:r>
      <w:proofErr w:type="spellEnd"/>
      <w:r w:rsidRPr="02ABE46A">
        <w:rPr>
          <w:rFonts w:ascii="Times New Roman" w:hAnsi="Times New Roman" w:cs="Times New Roman"/>
          <w:sz w:val="22"/>
          <w:szCs w:val="22"/>
        </w:rPr>
        <w:t>}, ИНН ${INN}, именуемое в дальнейшем  «Исполнитель», с другой стороны, в дальнейшем именуемые «Стороны», составили настоящий Договор (далее по тексту – «Договор») о нижеследующем:</w:t>
      </w:r>
    </w:p>
    <w:p w14:paraId="799ADFFE" w14:textId="77777777" w:rsidR="00835520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14:paraId="45901E57" w14:textId="77777777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7C0D32">
        <w:rPr>
          <w:rFonts w:ascii="Times New Roman" w:hAnsi="Times New Roman" w:cs="Times New Roman"/>
          <w:b/>
          <w:sz w:val="18"/>
        </w:rPr>
        <w:t>1. ПРЕДМЕТ ДОГОВОРА</w:t>
      </w:r>
    </w:p>
    <w:p w14:paraId="44E8CE3D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1.1. По Договору Заказчик поручает, а Исполнитель принимает на себя обязательство совершать от имени и за счет Заказчика указанные в настоящем пункте Договора действия, а Заказчик обязуется оплатить Исполнителю оказанные им услуги. Исполнитель обязуется:</w:t>
      </w:r>
    </w:p>
    <w:p w14:paraId="323CE3CF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- осуществлять поиск покупателей на товары, реализуемые Заказчиком в салонах собственной розницы;</w:t>
      </w:r>
    </w:p>
    <w:p w14:paraId="64FC5A62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- предоставлять консультационные услуги клиентам по товарам реализуемым Заказчиком (информировать о характеристиках и потребительских свойствах товаров);</w:t>
      </w:r>
    </w:p>
    <w:p w14:paraId="402447CE" w14:textId="77777777" w:rsidR="00835520" w:rsidRPr="007C0D32" w:rsidRDefault="00835520" w:rsidP="00835520">
      <w:pPr>
        <w:pStyle w:val="af"/>
        <w:tabs>
          <w:tab w:val="left" w:pos="3403"/>
          <w:tab w:val="left" w:pos="3829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hint="eastAsia"/>
          <w:sz w:val="20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осуществлять первичное сопровождение клиентов в салон Заказчика (предлагать и согласовать с клиентом коллекции, модели, размеры, материалы покрытия, цвета, фурнитуру, прочие сопутствующие декоративные элементы);</w:t>
      </w:r>
    </w:p>
    <w:p w14:paraId="4AE37A62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- выполнять иные необходимые действия для привлечения покупателей товаров Заказчика в соответствии с условиями Договора, а Заказчик обязуется уплатить Исполнителю оказанные им услуги.</w:t>
      </w:r>
    </w:p>
    <w:p w14:paraId="13DAE58F" w14:textId="77777777" w:rsidR="00835520" w:rsidRPr="007C0D32" w:rsidRDefault="00835520" w:rsidP="00835520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1.2. Поручение считается выполненным Исполнителем при соблюдении всех следующих условий: - Заказчик и Клиент заключили договор розничной купли-продажи;</w:t>
      </w:r>
    </w:p>
    <w:p w14:paraId="4FA55E43" w14:textId="77777777" w:rsidR="00835520" w:rsidRPr="007C0D32" w:rsidRDefault="00835520" w:rsidP="00835520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Клиент и Исполнитель не могут быть одним лицом;</w:t>
      </w:r>
    </w:p>
    <w:p w14:paraId="161E1CD7" w14:textId="77777777" w:rsidR="00835520" w:rsidRPr="007C0D32" w:rsidRDefault="00835520" w:rsidP="00835520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Адрес регистрации Исполнителя и адрес отгрузки товара Клиента не совпадают;</w:t>
      </w:r>
    </w:p>
    <w:p w14:paraId="1C45182F" w14:textId="77777777" w:rsidR="00835520" w:rsidRPr="007C0D32" w:rsidRDefault="00835520" w:rsidP="00835520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Клиент и Исполнитель не являются взаимозависимыми лицами и не имеют родственных связей;</w:t>
      </w:r>
    </w:p>
    <w:p w14:paraId="21BD7FC5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Клиент полностью оплатил стоимость приобретаемых им у Заказчика, по договору розничной купли-продажи, товаров. Денежные средства за товар Клиент самостоятельно перечисляет на расчетный счет Заказчика или вносит в кассу стационарного торгового магазина Заказчика;</w:t>
      </w:r>
    </w:p>
    <w:p w14:paraId="7DDB60FC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оплаченные Клиентом, по договору розничной купли-продажи, товары получены, т.е. отгрузка товаров Клиенту произведена в полном объеме.;</w:t>
      </w:r>
    </w:p>
    <w:p w14:paraId="64249B21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- Исполнителем предоставлены Заказчику, в соответствии с п. 2.1.6., Акт-Отчет Исполнителя.</w:t>
      </w:r>
    </w:p>
    <w:p w14:paraId="6B603D4B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1.3. Настоящий договор действует на территории Российской Федерации.</w:t>
      </w:r>
    </w:p>
    <w:p w14:paraId="661C4D32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66CA672E" w14:textId="77777777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7C0D32">
        <w:rPr>
          <w:rFonts w:ascii="Times New Roman" w:hAnsi="Times New Roman" w:cs="Times New Roman"/>
          <w:b/>
          <w:sz w:val="18"/>
        </w:rPr>
        <w:t>2. ПРАВА И ОБЯЗАННОСТИ СТОРОН</w:t>
      </w:r>
    </w:p>
    <w:p w14:paraId="7DE53EC0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7C0D32">
        <w:rPr>
          <w:rFonts w:ascii="Times New Roman" w:hAnsi="Times New Roman" w:cs="Times New Roman"/>
          <w:b/>
          <w:sz w:val="22"/>
        </w:rPr>
        <w:t>2.1. Исполнитель обязуется:</w:t>
      </w:r>
    </w:p>
    <w:p w14:paraId="5EA5534B" w14:textId="77777777" w:rsidR="00835520" w:rsidRPr="007C0D32" w:rsidRDefault="00835520" w:rsidP="00835520">
      <w:pPr>
        <w:pStyle w:val="af"/>
        <w:numPr>
          <w:ilvl w:val="2"/>
          <w:numId w:val="10"/>
        </w:numPr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Совершать действия, составляющие предмет настоящего Договора, в соответствии с указаниями Заказчика.</w:t>
      </w:r>
    </w:p>
    <w:p w14:paraId="077954B8" w14:textId="77777777" w:rsidR="00835520" w:rsidRPr="00E2585B" w:rsidRDefault="00835520" w:rsidP="00835520">
      <w:pPr>
        <w:pStyle w:val="af"/>
        <w:widowControl w:val="0"/>
        <w:numPr>
          <w:ilvl w:val="2"/>
          <w:numId w:val="10"/>
        </w:numPr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С целью включения информации Исполнителя в Заказ привлеченного им Клиента уведомить Заказчика, в течение 3 (трех) календарных дней следующих за днем заключения Клиентом с Заказчиком договора розничной купли-продажи, о подборе клиента и подборе ему видов Товаров. Указанная обязанность должна быть исполнена Исполнителем в следующем формате: </w:t>
      </w:r>
    </w:p>
    <w:p w14:paraId="54B3BC9B" w14:textId="77777777" w:rsidR="00835520" w:rsidRPr="00E2585B" w:rsidRDefault="00835520" w:rsidP="00835520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фамилия, имя, отчество клиента;</w:t>
      </w:r>
    </w:p>
    <w:p w14:paraId="0E577522" w14:textId="77777777" w:rsidR="00835520" w:rsidRPr="00E2585B" w:rsidRDefault="00835520" w:rsidP="00835520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телефон клиента/адрес электронной почты клиента;</w:t>
      </w:r>
    </w:p>
    <w:p w14:paraId="4C353F44" w14:textId="77777777" w:rsidR="00835520" w:rsidRPr="00E2585B" w:rsidRDefault="00835520" w:rsidP="00835520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визуализация /дизайн-проект/развертка с указанием ФИО заказчика и исполнителя, адреса объекта*.</w:t>
      </w:r>
    </w:p>
    <w:p w14:paraId="31C8EA19" w14:textId="77777777" w:rsidR="00835520" w:rsidRPr="00E2585B" w:rsidRDefault="00835520" w:rsidP="00835520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* данное условие не применимо к заказам, в которых товаром является только матрас/матрасы.</w:t>
      </w:r>
    </w:p>
    <w:p w14:paraId="03C9851F" w14:textId="77777777" w:rsidR="00835520" w:rsidRPr="00E2585B" w:rsidRDefault="00835520" w:rsidP="00835520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Такое уведомление Исполнитель осуществляет посредствам отправления электронного письма Заказчику, с электронной почты, указанной в главе 8 настоящего Договора на электронную почту </w:t>
      </w:r>
      <w:r w:rsidRPr="00E2585B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>askona_design@askona.ru/</w:t>
      </w:r>
      <w:hyperlink r:id="rId10" w:history="1">
        <w:r w:rsidRPr="00E2585B">
          <w:rPr>
            <w:rFonts w:ascii="Times New Roman" w:eastAsia="Times New Roman" w:hAnsi="Times New Roman" w:cs="Times New Roman"/>
            <w:b/>
            <w:bCs/>
            <w:kern w:val="0"/>
            <w:szCs w:val="24"/>
            <w:lang w:eastAsia="ru-RU" w:bidi="ar-SA"/>
          </w:rPr>
          <w:t>design@gretherwells.ru</w:t>
        </w:r>
      </w:hyperlink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на почту ответственного менеджера, со стороны Заказчика, </w:t>
      </w:r>
      <w:r w:rsidRPr="00E2585B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>с доменными именами @askona.ru или @gretherwells.ru</w:t>
      </w: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. Также уведомление возможно производить путем отправки коротких </w:t>
      </w:r>
      <w:proofErr w:type="spellStart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СМС-сообщений</w:t>
      </w:r>
      <w:proofErr w:type="spellEnd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сообщений в мессенджеры </w:t>
      </w:r>
      <w:proofErr w:type="spellStart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whats</w:t>
      </w:r>
      <w:proofErr w:type="spellEnd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</w:t>
      </w:r>
      <w:proofErr w:type="spellStart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app</w:t>
      </w:r>
      <w:proofErr w:type="spellEnd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/</w:t>
      </w:r>
      <w:proofErr w:type="spellStart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Telegram</w:t>
      </w:r>
      <w:proofErr w:type="spellEnd"/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на корпоративные телефонные номера ответственного менеджера со стороны Заказчика. При использовании любого из вышеперечисленных способов уведомления Исполнитель должен обозначить тему своего обращения (к примеру: Иванов Иван Иванович).</w:t>
      </w:r>
    </w:p>
    <w:p w14:paraId="6504A70A" w14:textId="77777777" w:rsidR="00835520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Уведомление о привлечении Клиента, направленное Исполнителем Заказчику позднее 3 (трех) календарных дней со дня заключения Клиентом с Заказчиком договора розничной купли-продажи, не допускается. Направление Исполнителем уведомления о привлечении Клиента позднее 3 (трех) календарных дней со дня заключения последним с Заказчиком договора розничной купли-продажи считается ненадлежащим исполнением Исполнителем обязательства, предусмотренного настоящим пунктом.</w:t>
      </w:r>
    </w:p>
    <w:p w14:paraId="7E890DFC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lastRenderedPageBreak/>
        <w:t>2.1.3. Осуществлять любые другие действия, необходимые для наиболее быстрой и выгодной реализации Товара, принадлежащего Заказчику.</w:t>
      </w:r>
    </w:p>
    <w:p w14:paraId="6AEA7734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2.1.4. Исполнять данные ему поручения в соответствии с указаниями Заказчика. Указания Заказчика должны быть правомерными, осуществимыми и конкретными.</w:t>
      </w:r>
    </w:p>
    <w:p w14:paraId="3FEBED11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2.1.5. Сообщать Заказчику по его требованию все сведения о ходе исполнения поручения.</w:t>
      </w:r>
    </w:p>
    <w:p w14:paraId="58F283A9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 xml:space="preserve">2.1.6. Ежемесячно не позднее 5 (пятого) числа месяца, следующего за месяцем, в котором Исполнителем совершены действия, указанные в п. 1.2. настоящего договора, предоставлять Заказчику, за предшествующий отчетный период, Акт-Отчет о выполненной работе (Приложение № </w:t>
      </w:r>
      <w:r w:rsidRPr="00E2585B">
        <w:rPr>
          <w:rFonts w:ascii="Times New Roman" w:hAnsi="Times New Roman" w:cs="Times New Roman"/>
          <w:sz w:val="22"/>
          <w:szCs w:val="24"/>
        </w:rPr>
        <w:t>1</w:t>
      </w:r>
      <w:r w:rsidRPr="007C0D32">
        <w:rPr>
          <w:rFonts w:ascii="Times New Roman" w:hAnsi="Times New Roman" w:cs="Times New Roman"/>
          <w:sz w:val="22"/>
          <w:szCs w:val="24"/>
        </w:rPr>
        <w:t xml:space="preserve">). </w:t>
      </w:r>
    </w:p>
    <w:p w14:paraId="6AB1C61B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 xml:space="preserve">Для подписания Заказчиком, Акт-Отчет, первоначально предоставляются Исполнителем в сканированном виде, посредствам отправления электронного письма Заказчику, с электронной почты Исполнителя, указанной в главе 8 настоящего Договора, на электронную почту Заказчика </w:t>
      </w:r>
      <w:r w:rsidRPr="00E2585B">
        <w:rPr>
          <w:rFonts w:ascii="Times New Roman" w:hAnsi="Times New Roman" w:cs="Times New Roman"/>
          <w:b/>
          <w:bCs/>
          <w:sz w:val="22"/>
          <w:szCs w:val="24"/>
        </w:rPr>
        <w:t>askona_design@askona.ru / design@gretherwells.ru</w:t>
      </w:r>
      <w:r w:rsidRPr="00B77927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Pr="007C0D32">
        <w:rPr>
          <w:rFonts w:ascii="Times New Roman" w:hAnsi="Times New Roman" w:cs="Times New Roman"/>
          <w:sz w:val="22"/>
          <w:szCs w:val="24"/>
        </w:rPr>
        <w:t>с темой по формату: отчетный месяц, год, наименование документа, наименование Исполнителя (пример: апрель 2022 г., акт-отчет Исполнителя, Иванова Мария Ивановна). Оригиналы Акта-Отчета отправляются Исполнителем Заказчику посредствам почтового отправления на почтовый адрес Заказчика.</w:t>
      </w:r>
    </w:p>
    <w:p w14:paraId="4109E03C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Акт-Отчет Исполнителя должен содержать сведения о количестве отгруженных за истекший календарный месяц, являющийся отчетным периодом, заказов и финансовых критериях каждого из таких заказов с обособленной единицей товара, включая размеры Исполнительского вознаграждения.</w:t>
      </w:r>
    </w:p>
    <w:p w14:paraId="32EC4340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 xml:space="preserve">Заказчик, имеющий возражения по Акту-Отчету Исполнителя, должен сообщить о них Исполнителя в течение 7 (семи) рабочих дней со дня получения Акта-Отчета путем направления письменного уведомления посредствам отправления электронного письма в адрес Исполнителя, указанный в главе 8 настоящего Договора. </w:t>
      </w:r>
    </w:p>
    <w:p w14:paraId="2CDCC5D8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2.1.7. Не разглашать информацию, которая в соответствии с письменным Соглашением сторон будет признана не подлежащей разглашению (коммерческой тайной).</w:t>
      </w:r>
    </w:p>
    <w:p w14:paraId="2C9EAFE9" w14:textId="77777777" w:rsidR="00835520" w:rsidRPr="00E2585B" w:rsidRDefault="00835520" w:rsidP="00835520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E2585B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2.1.8. Не привлекать третьих лиц к исполнению своих обязательств по настоящему Договору.</w:t>
      </w:r>
    </w:p>
    <w:p w14:paraId="5ECF3936" w14:textId="77777777" w:rsidR="00835520" w:rsidRPr="007C0D32" w:rsidRDefault="00835520" w:rsidP="00835520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2.1.9. Предоставлять Заказчику данные о себе, необходимые для заключения и исполнения настоящего Договора.</w:t>
      </w:r>
    </w:p>
    <w:p w14:paraId="4ED2B5F7" w14:textId="77777777" w:rsidR="00835520" w:rsidRPr="007C0D32" w:rsidRDefault="00835520" w:rsidP="00835520">
      <w:pPr>
        <w:pStyle w:val="Textbody"/>
        <w:spacing w:after="0"/>
        <w:ind w:firstLine="567"/>
        <w:jc w:val="both"/>
        <w:rPr>
          <w:rFonts w:eastAsia="Times New Roman" w:cs="Times New Roman"/>
          <w:color w:val="000000"/>
          <w:kern w:val="0"/>
          <w:sz w:val="22"/>
          <w:szCs w:val="22"/>
          <w:lang w:eastAsia="ru-RU" w:bidi="ar-SA"/>
        </w:rPr>
      </w:pPr>
      <w:r w:rsidRPr="007C0D32">
        <w:rPr>
          <w:rFonts w:eastAsia="Times New Roman" w:cs="Times New Roman"/>
          <w:kern w:val="0"/>
          <w:sz w:val="22"/>
          <w:szCs w:val="22"/>
          <w:lang w:eastAsia="ru-RU" w:bidi="ar-SA"/>
        </w:rPr>
        <w:t xml:space="preserve">2.1.10. Исполнитель, являясь самозанятым, </w:t>
      </w:r>
      <w:r w:rsidRPr="007C0D32">
        <w:rPr>
          <w:rFonts w:eastAsia="Times New Roman" w:cs="Times New Roman"/>
          <w:color w:val="000000"/>
          <w:kern w:val="0"/>
          <w:sz w:val="22"/>
          <w:szCs w:val="22"/>
          <w:lang w:eastAsia="ru-RU" w:bidi="ar-SA"/>
        </w:rPr>
        <w:t>обязан самостоятельно исчисляет и оплачивать налог на профессиональный доход.</w:t>
      </w:r>
    </w:p>
    <w:p w14:paraId="049BAD69" w14:textId="77777777" w:rsidR="00835520" w:rsidRPr="007C0D32" w:rsidRDefault="00835520" w:rsidP="00835520">
      <w:pPr>
        <w:pStyle w:val="af"/>
        <w:tabs>
          <w:tab w:val="left" w:pos="567"/>
          <w:tab w:val="left" w:pos="3750"/>
          <w:tab w:val="left" w:pos="4666"/>
          <w:tab w:val="left" w:pos="5582"/>
          <w:tab w:val="left" w:pos="6498"/>
          <w:tab w:val="left" w:pos="7414"/>
          <w:tab w:val="left" w:pos="8330"/>
          <w:tab w:val="left" w:pos="9246"/>
          <w:tab w:val="left" w:pos="10162"/>
          <w:tab w:val="left" w:pos="11078"/>
          <w:tab w:val="left" w:pos="11994"/>
          <w:tab w:val="left" w:pos="12910"/>
          <w:tab w:val="left" w:pos="13826"/>
          <w:tab w:val="left" w:pos="14742"/>
          <w:tab w:val="left" w:pos="15658"/>
          <w:tab w:val="left" w:pos="16574"/>
          <w:tab w:val="left" w:pos="1749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2.1.11. Выполнять другие обязанности, которые в соответствии с настоящим Договором или законом возлагаются на Исполнителя, в т.ч., в течение 1 (одного) дня с момента получения вознаграждения, выдать Заказчику чек на сумму полученного вознаграждения/оплаты услуг.</w:t>
      </w:r>
    </w:p>
    <w:p w14:paraId="63583F1A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4B79BDDC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7C0D32">
        <w:rPr>
          <w:rFonts w:ascii="Times New Roman" w:hAnsi="Times New Roman" w:cs="Times New Roman"/>
          <w:b/>
          <w:sz w:val="22"/>
        </w:rPr>
        <w:t>2.2. Заказчик обязуется:</w:t>
      </w:r>
    </w:p>
    <w:p w14:paraId="18756C9A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2.2.1. Предоставлять необходимое информационно-консультационное обслуживание для непосредственного консультирования потенциальных покупателей/Клиентов и надлежащего оформления необходимой сопроводительной документации (заявок, договоров, спецификаций, актов, гарантийных талонов).</w:t>
      </w:r>
    </w:p>
    <w:p w14:paraId="6BD414F4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2.2.2. Обеспечивать надлежащее (соответствующее условиям договора с покупателем, а также техническим, санитарным, экологическим и прочим императивным нормам, условиям и стандартам Российской федерации) качество товара всеми установленными законодательством Российской Федерации способами, в частности: устранением недостатков, гарантийным и текущим обслуживанием, приемом претензий и рекламаций, возвратом, заменой и т.п.</w:t>
      </w:r>
    </w:p>
    <w:p w14:paraId="4234B9A5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На товары, подлежащие в Российской Федерации обязательной сертификации иметь и, по требованию покупателей, предоставлять им копии соответствующих действующих сертификатов соответствия.</w:t>
      </w:r>
    </w:p>
    <w:p w14:paraId="7BC2C315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2.2.3. Оплатить Исполнителю оказанные услуги в размере и в порядке, установленные настоящим договором.</w:t>
      </w:r>
    </w:p>
    <w:p w14:paraId="79C2FC27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2.2.4. Принять от Исполнителя все исполненные надлежащим образом и в полном объеме, по настоящему договору, поручения.</w:t>
      </w:r>
    </w:p>
    <w:p w14:paraId="48506A5D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7C0D32">
        <w:rPr>
          <w:rFonts w:ascii="Times New Roman" w:hAnsi="Times New Roman" w:cs="Times New Roman"/>
          <w:b/>
          <w:sz w:val="22"/>
        </w:rPr>
        <w:t>2.4. Заказчик вправе:</w:t>
      </w:r>
    </w:p>
    <w:p w14:paraId="500D57E9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2.4.1. В одностороннем порядке изменять товарный ассортимент. Порядок уведомления о таких изменениях осуществляется в соответствии с п. 7.2. настоящего Договора.</w:t>
      </w:r>
    </w:p>
    <w:p w14:paraId="2AF27597" w14:textId="77777777" w:rsidR="00835520" w:rsidRPr="007C0D32" w:rsidRDefault="00835520" w:rsidP="00835520">
      <w:pPr>
        <w:pStyle w:val="ConsPlusNormal"/>
        <w:widowControl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2.4.2. Проводить проверку подлинности предоставленных Исполнителем документов и достоверности информации, а также самого факта выполнения Исполнителем действий, предусмотренных п. 1.1. настоящего Договора.</w:t>
      </w:r>
    </w:p>
    <w:p w14:paraId="3295E392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sz w:val="22"/>
        </w:rPr>
        <w:t xml:space="preserve">2.4.3. </w:t>
      </w:r>
      <w:r w:rsidRPr="007C0D32">
        <w:rPr>
          <w:color w:val="000000"/>
          <w:sz w:val="22"/>
        </w:rPr>
        <w:t>Отказать Исполнителю в оплате услуг в следующих случаях:</w:t>
      </w:r>
    </w:p>
    <w:p w14:paraId="3B4816FB" w14:textId="77777777" w:rsidR="00835520" w:rsidRPr="007C0D32" w:rsidRDefault="00835520" w:rsidP="00835520">
      <w:pPr>
        <w:tabs>
          <w:tab w:val="left" w:pos="709"/>
        </w:tabs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 xml:space="preserve">- если Исполнитель и Клиент одно и тоже лицо; </w:t>
      </w:r>
    </w:p>
    <w:p w14:paraId="57A664D6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>- если от имени Клиента, при оформлении заказа/заключении договора розничной купли-продажи выступает Исполнитель;</w:t>
      </w:r>
    </w:p>
    <w:p w14:paraId="257754CA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>- Клиент и Исполнитель являются взаимозависимыми лицами и/или имеют родственные связей;</w:t>
      </w:r>
    </w:p>
    <w:p w14:paraId="6DFC8433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>- неисполнение Исполнителем обязательств, предусмотренных разделом 2.1. настоящего Договора;</w:t>
      </w:r>
    </w:p>
    <w:p w14:paraId="0B6888EC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lastRenderedPageBreak/>
        <w:t>- недостоверности документов, предоставленных Исполнителем, предусмотренных п. 2.1.6 настоящего Договора, а также недостоверности выполнения Исполнителем действий, предусмотренных п. 1.1. настоящего Договора, в отношении конкретного Клиента, в т.ч. путем непосредственного взаимодействия с клиентом;</w:t>
      </w:r>
    </w:p>
    <w:p w14:paraId="44598AE5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 xml:space="preserve">- отказа Клиента от Товаров надлежащего качества, переданных ему Заказчиком по договору розничной купли-продажи, на основании ст.25, ст. 26.1 Закона РФ от 07.02.1992г. № 2300-1 «О защите прав потребителей»;   </w:t>
      </w:r>
    </w:p>
    <w:p w14:paraId="3A323FC5" w14:textId="77777777" w:rsidR="00835520" w:rsidRPr="007C0D32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>- предоставления Исполнителем документов, предусмотренных п. 2.1.6. настоящего, Договора с нарушением их порядка/объема оформления/предоставления и/или срока предоставления.</w:t>
      </w:r>
    </w:p>
    <w:p w14:paraId="34C53478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b/>
          <w:sz w:val="18"/>
        </w:rPr>
      </w:pPr>
    </w:p>
    <w:p w14:paraId="0C7AB983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7C0D32">
        <w:rPr>
          <w:b/>
          <w:sz w:val="18"/>
          <w:szCs w:val="20"/>
        </w:rPr>
        <w:t>3. ИСПОЛНИТЕЛЬСКОЕ ВОЗНАГРАЖДЕНИЕ</w:t>
      </w:r>
    </w:p>
    <w:p w14:paraId="5B2B88DE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3.1. Оплата Исполнителю за совершение действий по Договору рассчитывается на основании сумм, указанных в товарных накладных на продажу товаров Заказчика Клиенту/покупателю, привлеченному Исполнителем, по каждому конкретному заказу/договору розничной купли-продажи.</w:t>
      </w:r>
    </w:p>
    <w:p w14:paraId="302E81EB" w14:textId="6484D759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3.2. Вознаграждение выплачивается Исполнител</w:t>
      </w:r>
      <w:r w:rsidR="00CD1B6A">
        <w:rPr>
          <w:sz w:val="22"/>
        </w:rPr>
        <w:t>ю</w:t>
      </w:r>
      <w:r w:rsidRPr="007C0D32">
        <w:rPr>
          <w:sz w:val="22"/>
        </w:rPr>
        <w:t xml:space="preserve"> в срок до 20 (двадцатого) числа месяца следующего за отчетным, в случае получения, своевременно и в полном объеме, Заказчиком документов, указанных в п. 2.1.6., а также выполнения условий п. 1.2. и п. 2.1.2. настоящего договора, путем перечисления денежных средств на расчетный счет Исполнителя.</w:t>
      </w:r>
    </w:p>
    <w:p w14:paraId="033AE2FA" w14:textId="77777777" w:rsidR="00835520" w:rsidRPr="00E2585B" w:rsidRDefault="00835520" w:rsidP="00835520">
      <w:pPr>
        <w:autoSpaceDE w:val="0"/>
        <w:autoSpaceDN w:val="0"/>
        <w:adjustRightInd w:val="0"/>
        <w:ind w:firstLine="567"/>
        <w:jc w:val="both"/>
        <w:rPr>
          <w:color w:val="000000"/>
          <w:sz w:val="22"/>
        </w:rPr>
      </w:pPr>
      <w:r w:rsidRPr="00E2585B">
        <w:rPr>
          <w:color w:val="000000"/>
          <w:sz w:val="22"/>
        </w:rPr>
        <w:t xml:space="preserve">3.3 За оформленные Исполнителем заказы % (процент) его вознаграждения определяется в зависимости от следующего: </w:t>
      </w:r>
    </w:p>
    <w:p w14:paraId="052232B1" w14:textId="77777777" w:rsidR="00835520" w:rsidRPr="00E2585B" w:rsidRDefault="00835520" w:rsidP="00835520">
      <w:pPr>
        <w:autoSpaceDE w:val="0"/>
        <w:autoSpaceDN w:val="0"/>
        <w:adjustRightInd w:val="0"/>
        <w:ind w:firstLine="567"/>
        <w:jc w:val="both"/>
        <w:rPr>
          <w:color w:val="000000"/>
          <w:sz w:val="22"/>
        </w:rPr>
      </w:pPr>
      <w:r w:rsidRPr="00E2585B">
        <w:rPr>
          <w:color w:val="000000"/>
          <w:sz w:val="22"/>
        </w:rPr>
        <w:t>- суммы каждого отдельного заказа, полученного Клиентом, в отчетном периоде;</w:t>
      </w:r>
    </w:p>
    <w:p w14:paraId="0BFF67AE" w14:textId="77777777" w:rsidR="00835520" w:rsidRPr="00E2585B" w:rsidRDefault="00835520" w:rsidP="00835520">
      <w:pPr>
        <w:autoSpaceDE w:val="0"/>
        <w:autoSpaceDN w:val="0"/>
        <w:adjustRightInd w:val="0"/>
        <w:ind w:firstLine="567"/>
        <w:jc w:val="both"/>
        <w:rPr>
          <w:color w:val="000000"/>
          <w:sz w:val="22"/>
        </w:rPr>
      </w:pPr>
      <w:r w:rsidRPr="00E2585B">
        <w:rPr>
          <w:color w:val="000000"/>
          <w:sz w:val="22"/>
        </w:rPr>
        <w:t xml:space="preserve">- % (процента) вознаграждения, установленного Заказчиком, действующего на момент оформления заказа и опубликованного на интернет ресурсе по адресу: </w:t>
      </w:r>
      <w:hyperlink w:history="1">
        <w:r w:rsidRPr="00E2585B">
          <w:rPr>
            <w:color w:val="000000"/>
            <w:sz w:val="22"/>
          </w:rPr>
          <w:t>https://lkd.askona.ru или</w:t>
        </w:r>
      </w:hyperlink>
      <w:r w:rsidRPr="00E2585B">
        <w:rPr>
          <w:color w:val="000000"/>
          <w:sz w:val="22"/>
        </w:rPr>
        <w:t xml:space="preserve"> закрепленного Сторонами письменно, путем подписания дополнительного соглашения;</w:t>
      </w:r>
    </w:p>
    <w:p w14:paraId="60392B3B" w14:textId="77777777" w:rsidR="00835520" w:rsidRPr="0031228B" w:rsidRDefault="00835520" w:rsidP="00835520">
      <w:pPr>
        <w:autoSpaceDE w:val="0"/>
        <w:autoSpaceDN w:val="0"/>
        <w:adjustRightInd w:val="0"/>
        <w:ind w:firstLine="567"/>
        <w:jc w:val="both"/>
        <w:rPr>
          <w:color w:val="000000"/>
          <w:sz w:val="22"/>
        </w:rPr>
      </w:pPr>
      <w:r w:rsidRPr="00E2585B">
        <w:rPr>
          <w:color w:val="000000"/>
          <w:sz w:val="22"/>
        </w:rPr>
        <w:t>- соблюдены условия пунктов 1.2., 2.1.2. и 2.1.6. настоящего Договора.</w:t>
      </w:r>
    </w:p>
    <w:p w14:paraId="0C3C6DC0" w14:textId="77777777" w:rsidR="00835520" w:rsidRPr="007C0D32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7C0D32">
        <w:rPr>
          <w:rFonts w:eastAsia="Times New Roman" w:cs="Times New Roman"/>
          <w:color w:val="000000"/>
          <w:kern w:val="0"/>
          <w:sz w:val="22"/>
          <w:lang w:eastAsia="ru-RU" w:bidi="ar-SA"/>
        </w:rPr>
        <w:t>3.4 Исполнитель является самозанятым лицом и применяет в своей деятельности специальный налоговый режим «Налог на профессиональный доход». Размер вознаграждения, указывается без учета налога на профессиональный доход в размере 6 %. В случае снятия Исполнителя со специального налогового режима "Налог на профессиональный доход" Исполнитель обязуется предупредить об этом Заказчика в трехдневный срок с даты снятия с учета.</w:t>
      </w:r>
    </w:p>
    <w:p w14:paraId="054B203E" w14:textId="77777777" w:rsidR="00835520" w:rsidRDefault="00835520" w:rsidP="00835520">
      <w:pPr>
        <w:ind w:firstLine="567"/>
        <w:jc w:val="both"/>
        <w:rPr>
          <w:color w:val="000000"/>
          <w:sz w:val="22"/>
        </w:rPr>
      </w:pPr>
      <w:r w:rsidRPr="007C0D32">
        <w:rPr>
          <w:color w:val="000000"/>
          <w:sz w:val="22"/>
        </w:rPr>
        <w:t>3.5. Стоимость уцененных товаров, а также стоимость всех оказываемых Заказчиком Клиенту услуг по заказу/договору розничной купли-продажи, не учитывается при определении суммы заказа. Вознаграждение, за реализацию уцененных товаров и оказание Клиенту Заказчиком услуг, Исполнителя не начисляется и не выплачивается.</w:t>
      </w:r>
    </w:p>
    <w:p w14:paraId="2E20948F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 xml:space="preserve">3.6. Исполнитель вправе распорядиться причитающимся ему вознаграждением, в т.ч., но не ограничиваясь, в пользу третьих лиц. Сторонами установлены, кроме установленного в п. 3.2. способа распоряжения, следующие способы распоряжения вознаграждением: а) предоставление скидки по конкретному заказу третьего лица, б) зачет в качестве платежа по конкретному заказу третьего лица. </w:t>
      </w:r>
    </w:p>
    <w:p w14:paraId="32F007F8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Для реализации такого распоряжения, Исполнитель направляет Заказчику, на электронную почту, закрепленную сторонами в п. 2.1.2. Договора, заявку-распоряжение. Такая заявка-распоряжение в обязательном порядке должна содержать следующие сведения:</w:t>
      </w:r>
    </w:p>
    <w:p w14:paraId="3D6E7CA7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- ФИО Исполнителя;</w:t>
      </w:r>
    </w:p>
    <w:p w14:paraId="52B0D80D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- размер вознаграждения, котором Исполнитель намерен распорядиться;</w:t>
      </w:r>
    </w:p>
    <w:p w14:paraId="655D4C34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- лицо, в пользу которого производится такое распоряжение;</w:t>
      </w:r>
    </w:p>
    <w:p w14:paraId="47414CCB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- способ распоряжения (предоставление скидки по конкретному заказу третьего лица либо зачет суммы вознаграждения в качестве платежа по конкретному заказу третьего лица).</w:t>
      </w:r>
    </w:p>
    <w:p w14:paraId="2F2BE2C9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Заявка-распоряжение считается принятой Заказчиком если в ответ на данную заявку, в срок до 15 (пятнадцатого) числа месяца следующего за отчетным, Исполнителем получен уникальный код/сертификат с уникальным кодом, на номинал вознаграждения, на скидку либо оплату заказа третьего лица.</w:t>
      </w:r>
    </w:p>
    <w:p w14:paraId="41A80718" w14:textId="77777777" w:rsidR="00835520" w:rsidRPr="00E2585B" w:rsidRDefault="00835520" w:rsidP="00835520">
      <w:pPr>
        <w:pStyle w:val="Textbody"/>
        <w:spacing w:after="0"/>
        <w:ind w:firstLine="709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E2585B">
        <w:rPr>
          <w:rFonts w:eastAsia="Times New Roman" w:cs="Times New Roman"/>
          <w:color w:val="000000"/>
          <w:kern w:val="0"/>
          <w:sz w:val="22"/>
          <w:lang w:eastAsia="ru-RU" w:bidi="ar-SA"/>
        </w:rPr>
        <w:t>В случае если от Исполнителя в адрес Заказчика не поступила заявка на распоряжение вознаграждением до наступления 15 (пятнадцатого) числа месяца следующего за отчетным, Стороны руководствуются положениями п. 3.2. настоящего Договора.</w:t>
      </w:r>
    </w:p>
    <w:p w14:paraId="662507E5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22"/>
        </w:rPr>
      </w:pPr>
    </w:p>
    <w:p w14:paraId="35ACD6C6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7C0D32">
        <w:rPr>
          <w:b/>
          <w:sz w:val="18"/>
          <w:szCs w:val="20"/>
        </w:rPr>
        <w:t>4. ОТВЕТСТВЕННОСТЬ СТОРОН</w:t>
      </w:r>
    </w:p>
    <w:p w14:paraId="42B84A10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4.1.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убытки.</w:t>
      </w:r>
    </w:p>
    <w:p w14:paraId="32FE2360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4.2.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 w14:paraId="5A9FF25D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4.3. При неурегулировании в процессе переговоров спорных вопросов споры разрешаются в Арбитражном суде Владимирской области.</w:t>
      </w:r>
    </w:p>
    <w:p w14:paraId="4521C77B" w14:textId="77777777" w:rsidR="00835520" w:rsidRPr="007C0D32" w:rsidRDefault="00835520" w:rsidP="00835520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lastRenderedPageBreak/>
        <w:t>Исполнитель несет ответственность за сохранность документов и материальных ценностей, переданных ему Заказчиком.</w:t>
      </w:r>
    </w:p>
    <w:p w14:paraId="3BEE9087" w14:textId="77777777" w:rsidR="00835520" w:rsidRPr="007C0D32" w:rsidRDefault="00835520" w:rsidP="00835520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7C0D32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Исполнитель несет ответственность за достоверность реквизитов, указанных в настоящем Договоре. В случае изменения данных Исполнитель обязан в течение 3 (трех) рабочих дней уведомить об этом Заказчика.</w:t>
      </w:r>
    </w:p>
    <w:p w14:paraId="4A2B5286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7B09C374" w14:textId="77777777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  <w:r w:rsidRPr="007C0D32">
        <w:rPr>
          <w:rFonts w:ascii="Times New Roman" w:hAnsi="Times New Roman" w:cs="Times New Roman"/>
          <w:b/>
          <w:sz w:val="18"/>
        </w:rPr>
        <w:t>5. ФОРС-МАЖОР</w:t>
      </w:r>
    </w:p>
    <w:p w14:paraId="409C451B" w14:textId="77777777" w:rsidR="00835520" w:rsidRDefault="00835520" w:rsidP="00835520">
      <w:pPr>
        <w:pStyle w:val="ConsPlusNormal"/>
        <w:widowControl/>
        <w:ind w:firstLine="567"/>
        <w:jc w:val="both"/>
        <w:rPr>
          <w:sz w:val="22"/>
        </w:rPr>
      </w:pPr>
      <w:r w:rsidRPr="007C0D32">
        <w:rPr>
          <w:rFonts w:ascii="Times New Roman" w:hAnsi="Times New Roman" w:cs="Times New Roman"/>
          <w:sz w:val="22"/>
          <w:szCs w:val="24"/>
        </w:rPr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  <w:r w:rsidRPr="00E2585B">
        <w:rPr>
          <w:rFonts w:ascii="Times New Roman" w:hAnsi="Times New Roman" w:cs="Times New Roman"/>
          <w:sz w:val="22"/>
          <w:szCs w:val="24"/>
        </w:rPr>
        <w:t xml:space="preserve"> </w:t>
      </w:r>
    </w:p>
    <w:p w14:paraId="46140256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08AA7BCE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7C0D32">
        <w:rPr>
          <w:b/>
          <w:sz w:val="18"/>
          <w:szCs w:val="20"/>
        </w:rPr>
        <w:t>6. СРОК ДЕЙСТВИЯ, ИЗМЕНЕНИЕ И ПРЕКРАЩЕНИЕ ДОГОВОРА</w:t>
      </w:r>
    </w:p>
    <w:p w14:paraId="0F5C4A28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6.1. Договор действует с «___» _______________ 202__ года до «___» _______________ 202__ года.</w:t>
      </w:r>
    </w:p>
    <w:p w14:paraId="62959C79" w14:textId="77777777" w:rsidR="00835520" w:rsidRPr="007C0D32" w:rsidRDefault="00835520" w:rsidP="00835520">
      <w:pPr>
        <w:ind w:firstLine="567"/>
        <w:jc w:val="both"/>
        <w:rPr>
          <w:sz w:val="22"/>
        </w:rPr>
      </w:pPr>
      <w:r w:rsidRPr="007C0D32">
        <w:rPr>
          <w:sz w:val="22"/>
        </w:rPr>
        <w:t>Договор автоматически продлевается на следующий календарный год, если любая из сторон в письменном виде не заявит о его расторжении не позднее, чем за один месяц до завершения первого или последующего сроков действия Договора.</w:t>
      </w:r>
    </w:p>
    <w:p w14:paraId="20A0B3C9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6.2. Любая из Сторон вправе в любое время отказаться от исполнения Договора путем направления письменного уведомления другой Стороне не позднее, чем за 15 (пятнадцать) дней до предполагаемой даты расторжения Договора.</w:t>
      </w:r>
    </w:p>
    <w:p w14:paraId="501DFA17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7C0D32">
        <w:rPr>
          <w:rFonts w:ascii="Times New Roman" w:hAnsi="Times New Roman" w:cs="Times New Roman"/>
          <w:sz w:val="22"/>
          <w:szCs w:val="24"/>
        </w:rPr>
        <w:t>Если любая из Сторон расторгает Договор, Исполнитель сохраняет право на вознаграждение за услуги, оказанные им до прекращения действия Договора. Действие Договора считается прекращенным только после полного взаиморасчета Сторон.</w:t>
      </w:r>
    </w:p>
    <w:p w14:paraId="2910168E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7C0D32">
        <w:rPr>
          <w:sz w:val="22"/>
        </w:rPr>
        <w:t>6.3. Договор может быть изменен или прекращен по письменному соглашению Сторон, а также в других случаях, предусмотренных законодательством Российской Федерации.</w:t>
      </w:r>
    </w:p>
    <w:p w14:paraId="693E0306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0B06FB4A" w14:textId="77777777" w:rsidR="00835520" w:rsidRPr="007C0D32" w:rsidRDefault="00835520" w:rsidP="00835520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7C0D32">
        <w:rPr>
          <w:b/>
          <w:sz w:val="18"/>
          <w:szCs w:val="20"/>
        </w:rPr>
        <w:t>7. ЗАКЛЮЧИТЕЛЬНЫЕ ПОЛОЖЕНИЯ</w:t>
      </w:r>
    </w:p>
    <w:p w14:paraId="25E2EDE5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7.1. Настоящим Стороны соглашаются с тем, что, при наличие технической возможности обеих Сторон, в целях и в связи с исполнением своих обязательств по настоящему Договору, они могут, при взаимодействии друг с другом, применять электронный документооборот (далее – «ЭДО») по телекоммуникационным каналам связи (далее – «ТКС») через организации, обеспечивающие обмен открытой и конфиденциальной информацией по ТКС в рамках ЭДО между Сторонами (далее – «Оператор ЭДО»), в порядке, предусмотренном действующим законодательством РФ. </w:t>
      </w:r>
    </w:p>
    <w:p w14:paraId="0DCD43E2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7.1.1. Перечень документов, по которым может осуществляться электронный документооборот:</w:t>
      </w:r>
    </w:p>
    <w:p w14:paraId="16B1F8D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- настоящий Договор, дополнения, приложения и любые соглашения к нему;</w:t>
      </w:r>
    </w:p>
    <w:p w14:paraId="44A40B60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счёт-фактура; </w:t>
      </w:r>
    </w:p>
    <w:p w14:paraId="64552F59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корректировочный счёт-фактура; </w:t>
      </w:r>
    </w:p>
    <w:p w14:paraId="3306627E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исправительный счёт-фактура; </w:t>
      </w:r>
    </w:p>
    <w:p w14:paraId="16FD4A9A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акт оказанных услуг; </w:t>
      </w:r>
    </w:p>
    <w:p w14:paraId="0E23ACB9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уведомление; </w:t>
      </w:r>
    </w:p>
    <w:p w14:paraId="09A5E038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уведомление о корректировке; </w:t>
      </w:r>
    </w:p>
    <w:p w14:paraId="3B9781DC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акт сверки взаиморасчётов; </w:t>
      </w:r>
    </w:p>
    <w:p w14:paraId="3E5DB3A2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- универсальный передаточный документ (УПД); </w:t>
      </w:r>
    </w:p>
    <w:p w14:paraId="2BC1181B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7.1.2. Стороны выбирают для обмена электронными документами оператора ЭДО, размещенного на сайте ФНС по ссылке: https://www.nalog.gov.ru/rn77/oedo/search_edo/</w:t>
      </w:r>
    </w:p>
    <w:p w14:paraId="29C69DE0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7.1.3. Стороны обязаны информировать друг друга в течение 24 часов о невозможности осуществления электронного документооборота в случае технического сбоя систем (сбой учётной системы или ПО, поврежденность или недоступность каналов связи, сбой системы провайдера). В период действия такого сбоя Стороны осуществляют обмен документами на бумажном носителе, заверенными соответствующими подписями Сторон в соответствии с законодательством Российской Федерации.</w:t>
      </w:r>
    </w:p>
    <w:p w14:paraId="43A35A9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7.1.4. Стороны обмениваются документами по перечню согласно пункту 7.1.1. Договора в порядке, не противоречащем законодательству Российской Федерации. Стороны вправе отклонять входящие электронные коммерческие документы, перечисленные в пункте 7.1.1. настоящего Договора, в случае отсутствия обязательных данных:</w:t>
      </w:r>
    </w:p>
    <w:p w14:paraId="6CD71FE1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не соответствия формата документов требованиям Законодательства в сфере бухгалтерского и налогового учёта</w:t>
      </w:r>
    </w:p>
    <w:p w14:paraId="13EEF074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ошибки в реквизитах;</w:t>
      </w:r>
    </w:p>
    <w:p w14:paraId="508B536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не соответствия полученных ТМЦ по количеству и качеству;</w:t>
      </w:r>
    </w:p>
    <w:p w14:paraId="0C0B784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не соответствие цен на ТМЦ договорным отношениям;</w:t>
      </w:r>
    </w:p>
    <w:p w14:paraId="2F11F7D0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не соответствие наименования и /или суммы выполненных работ (оказанных услуг) договорным отношениям;</w:t>
      </w:r>
    </w:p>
    <w:p w14:paraId="5F5CACFE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lastRenderedPageBreak/>
        <w:t>∙ не полный пакет документов;</w:t>
      </w:r>
    </w:p>
    <w:p w14:paraId="0165829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отсутствие счёт-фактуры, если получающая Сторона/Сторона плательщик НДС;</w:t>
      </w:r>
    </w:p>
    <w:p w14:paraId="2E4F8711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отсутствие скан-образов транспортных накладных, равно как и некорректное заполнение транспортных накладных;</w:t>
      </w:r>
    </w:p>
    <w:p w14:paraId="3BFD5119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∙ иные ошибки на усмотрение Сторон.</w:t>
      </w:r>
    </w:p>
    <w:p w14:paraId="001CFAB9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7.1.5. Датой отправки Стороной документов в электронном виде по ТКС считается дата поступления файла документа от Стороны Оператору ЭДО, указанная в подтверждении получения документа Оператором ЭДО.</w:t>
      </w:r>
    </w:p>
    <w:p w14:paraId="72CB43B3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7.1.6. Датой получения Стороной документов в электронном виде считается следующий рабочий день после даты поступления файлов документов от другой Стороны Оператору ЭДО, указанной в подтверждении этого факта Оператором ЭДО.</w:t>
      </w:r>
    </w:p>
    <w:p w14:paraId="7AF12894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7.1.7. Стороны обязуются не позднее следующего рабочего дня от даты получения документов в электронном виде подписать ЭП и направить через Оператора ЭДО в адрес Стороны извещение о получении документов.</w:t>
      </w:r>
    </w:p>
    <w:p w14:paraId="10AEBC6A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7.1.8. Стороны обязуются в течение 3 (Трёх) рабочих дней с даты получения документов в электронном виде подписать их ЭП и направить через Оператора ЭДО в адрес другой Стороны извещение о подписании документа или в тот же срок подписать их на бумажном носителе и направить в адрес другой Стороны. В случае не подписания Стороной в указанный срок документов и не предоставления мотивированного отказа от подписания, документы считаются подписанными, при условии наличия у отправляющей документы Стороны подтверждения от Оператора ЭДО об отправке данных документов в адрес другой Стороны.</w:t>
      </w:r>
    </w:p>
    <w:p w14:paraId="1A7EF1B9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7.2. Стороны за свой счёт приобретают, устанавливают и обеспечивают работоспособность инфраструктуры, связанной с ЭДО, в зоне своей ответственности.</w:t>
      </w:r>
    </w:p>
    <w:p w14:paraId="130BF710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7.3. В случае если документ подписан электронной подписью (далее – «ЭП») только одной из Сторон, такая Сторона может отозвать документ.</w:t>
      </w:r>
    </w:p>
    <w:p w14:paraId="4D11E4C6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7.3.1. В случае если документ подписан ЭП обеими Сторонами, Стороны могут аннулировать документ, составив Корректировочный или Исправительный документ.</w:t>
      </w:r>
    </w:p>
    <w:p w14:paraId="4282501A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7.4. Стороны признают, что со дня начала системы электронного документооборота документы в электронном виде, подписанные электронные подписи уполномоченных лиц, и документы на бумажных носителях, заверенные соответствующими подписями Сторон, имеют одинаковую юридическую силу. В случае противоречий между двумя документами на разных носителях (бумажный и электронный), но с одинаковыми номерами и датами, электронный документ имеет приоритет.</w:t>
      </w:r>
    </w:p>
    <w:p w14:paraId="1C47DCEC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7.5. ЭП в электронном документе равнозначна собственноручной подписи лица, уполномоченного действовать от имени одной из Сторон, в документе на бумажном носителе при одновременном соблюдении следующих условий:</w:t>
      </w:r>
    </w:p>
    <w:p w14:paraId="0BF31DA8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– квалифицированный сертификат создан и выдан аккредитованным удостоверяющим центром, аккредитация которого действительна на день выдачи указанного сертификата;</w:t>
      </w:r>
    </w:p>
    <w:p w14:paraId="08C57A4B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– сертификат ключа проверки электронной подписи, относящийся к этой ЭП, не утратил силу (действует) на момент проверки или на момент подписания электронного документа при наличии доказательств, определяющих момент подписания;</w:t>
      </w:r>
    </w:p>
    <w:p w14:paraId="1AF154EF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– подтверждена подлинность ЭП в электронном документе;</w:t>
      </w:r>
    </w:p>
    <w:p w14:paraId="37540574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– ЭП используется в соответствии со сведениями / ограничениями, указанными в сертификате ключа проверки электронной подписи и Соглашением;</w:t>
      </w:r>
    </w:p>
    <w:p w14:paraId="2D62088F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– представитель Стороны имеет действующую доверенность на право подписи соответствующих документов. Стороны несут ответственность за продление и отзыв доверенностей и информирования другой Стороны и оператора;</w:t>
      </w:r>
    </w:p>
    <w:p w14:paraId="24EF327D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          – иных условий, предусмотренных законодательством Российской Федерации.</w:t>
      </w:r>
    </w:p>
    <w:p w14:paraId="0770A567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7.6. При возникновении разногласий и споров в связи с ЭДО,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ЭП, Стороны обязуются провести техническую экспертизу. Для проведения технической экспертизы Стороны имеют право привлекать своих Операторов.</w:t>
      </w:r>
    </w:p>
    <w:p w14:paraId="0786188B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7.7. Любые изменения и дополнения к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3E6841D8" w14:textId="77777777" w:rsidR="00835520" w:rsidRPr="00E2585B" w:rsidRDefault="00835520" w:rsidP="00835520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 xml:space="preserve">7.8. Все уведомления и сообщения в рамках настоящего Договора должны направляться в письменной форме. Сообщения будут считаться исполненными надлежащим образом, если они посланы и получены одним из следующих способов: электронным письмом по адресам </w:t>
      </w:r>
      <w:proofErr w:type="spellStart"/>
      <w:r w:rsidRPr="00E2585B">
        <w:rPr>
          <w:rFonts w:ascii="Times New Roman" w:hAnsi="Times New Roman" w:cs="Times New Roman"/>
          <w:sz w:val="22"/>
          <w:szCs w:val="24"/>
        </w:rPr>
        <w:t>эл.почте</w:t>
      </w:r>
      <w:proofErr w:type="spellEnd"/>
      <w:r w:rsidRPr="00E2585B">
        <w:rPr>
          <w:rFonts w:ascii="Times New Roman" w:hAnsi="Times New Roman" w:cs="Times New Roman"/>
          <w:sz w:val="22"/>
          <w:szCs w:val="24"/>
        </w:rPr>
        <w:t xml:space="preserve"> закрепленным сторонами в главе 8 настоящего договора, через ЭДО, заказным письмом или доставлены лично по юридическим (почтовым) адресам Сторон с получением под расписку соответствующими должностными лицами.</w:t>
      </w:r>
    </w:p>
    <w:p w14:paraId="40B2E1E5" w14:textId="77777777" w:rsidR="00835520" w:rsidRPr="007C0D32" w:rsidRDefault="00835520" w:rsidP="00835520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E2585B">
        <w:rPr>
          <w:rFonts w:ascii="Times New Roman" w:hAnsi="Times New Roman" w:cs="Times New Roman"/>
          <w:sz w:val="22"/>
          <w:szCs w:val="24"/>
        </w:rPr>
        <w:t>7.9.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5EEE2BE4" w14:textId="77777777" w:rsidR="00835520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14:paraId="69CB2634" w14:textId="77777777" w:rsidR="00835520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14:paraId="2990F3A5" w14:textId="7216A52A" w:rsidR="00835520" w:rsidRPr="007C0D32" w:rsidRDefault="00835520" w:rsidP="00835520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22"/>
          <w:szCs w:val="24"/>
        </w:rPr>
      </w:pPr>
      <w:r w:rsidRPr="007C0D32">
        <w:rPr>
          <w:rFonts w:ascii="Times New Roman" w:hAnsi="Times New Roman" w:cs="Times New Roman"/>
          <w:b/>
          <w:sz w:val="18"/>
        </w:rPr>
        <w:lastRenderedPageBreak/>
        <w:t>8. ПОЧТОВЫЕ АДРЕСА И БАНКОВСКИЕ РЕКВИЗИТЫ СТОРОН</w:t>
      </w:r>
    </w:p>
    <w:p w14:paraId="38DFD889" w14:textId="77777777" w:rsidR="00835520" w:rsidRPr="007C0D32" w:rsidRDefault="00835520" w:rsidP="00835520">
      <w:pPr>
        <w:pStyle w:val="ConsNormal"/>
        <w:widowControl/>
        <w:ind w:right="0" w:firstLine="540"/>
        <w:jc w:val="both"/>
        <w:rPr>
          <w:rFonts w:ascii="Times New Roman" w:hAnsi="Times New Roman" w:cs="Times New Roman"/>
          <w:b/>
          <w:bCs/>
          <w:sz w:val="18"/>
        </w:rPr>
      </w:pPr>
      <w:r w:rsidRPr="007C0D32">
        <w:rPr>
          <w:rFonts w:ascii="Times New Roman" w:hAnsi="Times New Roman" w:cs="Times New Roman"/>
          <w:sz w:val="18"/>
        </w:rPr>
        <w:t xml:space="preserve">    </w:t>
      </w:r>
    </w:p>
    <w:tbl>
      <w:tblPr>
        <w:tblW w:w="20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529"/>
        <w:gridCol w:w="5070"/>
        <w:gridCol w:w="5071"/>
      </w:tblGrid>
      <w:tr w:rsidR="00835520" w:rsidRPr="00B77927" w14:paraId="51E538E9" w14:textId="77777777" w:rsidTr="004E51EB">
        <w:trPr>
          <w:trHeight w:val="70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7E82C034" w14:textId="77777777" w:rsidR="00835520" w:rsidRPr="007C0D32" w:rsidRDefault="00835520" w:rsidP="004E51EB">
            <w:pPr>
              <w:jc w:val="both"/>
              <w:outlineLvl w:val="0"/>
              <w:rPr>
                <w:b/>
                <w:sz w:val="20"/>
              </w:rPr>
            </w:pPr>
            <w:r w:rsidRPr="007C0D32">
              <w:rPr>
                <w:b/>
                <w:sz w:val="20"/>
              </w:rPr>
              <w:t>ЗАКАЗЧИК:</w:t>
            </w:r>
          </w:p>
          <w:p w14:paraId="7A92C764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ООО «А Торг»</w:t>
            </w:r>
          </w:p>
          <w:p w14:paraId="6BF8497A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 xml:space="preserve">Юридический адрес: </w:t>
            </w:r>
          </w:p>
          <w:p w14:paraId="2F27BACB" w14:textId="333B8757" w:rsidR="00326C0F" w:rsidRPr="00326C0F" w:rsidRDefault="00DC5008" w:rsidP="00326C0F">
            <w:pPr>
              <w:jc w:val="both"/>
              <w:outlineLvl w:val="0"/>
              <w:rPr>
                <w:sz w:val="22"/>
              </w:rPr>
            </w:pPr>
            <w:r w:rsidRPr="00DC5008">
              <w:rPr>
                <w:sz w:val="22"/>
              </w:rPr>
              <w:t xml:space="preserve">601967, Владимирская </w:t>
            </w:r>
            <w:proofErr w:type="spellStart"/>
            <w:r w:rsidRPr="00DC5008">
              <w:rPr>
                <w:sz w:val="22"/>
              </w:rPr>
              <w:t>обл</w:t>
            </w:r>
            <w:proofErr w:type="spellEnd"/>
            <w:r w:rsidRPr="00DC5008">
              <w:rPr>
                <w:sz w:val="22"/>
              </w:rPr>
              <w:t xml:space="preserve">, Ковровский </w:t>
            </w:r>
            <w:proofErr w:type="spellStart"/>
            <w:r w:rsidRPr="00DC5008">
              <w:rPr>
                <w:sz w:val="22"/>
              </w:rPr>
              <w:t>м.р</w:t>
            </w:r>
            <w:proofErr w:type="spellEnd"/>
            <w:r w:rsidRPr="00DC5008">
              <w:rPr>
                <w:sz w:val="22"/>
              </w:rPr>
              <w:t xml:space="preserve">-н, поселок </w:t>
            </w:r>
            <w:proofErr w:type="spellStart"/>
            <w:r w:rsidRPr="00DC5008">
              <w:rPr>
                <w:sz w:val="22"/>
              </w:rPr>
              <w:t>Доброград</w:t>
            </w:r>
            <w:proofErr w:type="spellEnd"/>
            <w:r w:rsidRPr="00DC5008">
              <w:rPr>
                <w:sz w:val="22"/>
              </w:rPr>
              <w:t xml:space="preserve"> </w:t>
            </w:r>
            <w:proofErr w:type="spellStart"/>
            <w:r w:rsidRPr="00DC5008">
              <w:rPr>
                <w:sz w:val="22"/>
              </w:rPr>
              <w:t>г.п</w:t>
            </w:r>
            <w:proofErr w:type="spellEnd"/>
            <w:r w:rsidRPr="00DC5008">
              <w:rPr>
                <w:sz w:val="22"/>
              </w:rPr>
              <w:t xml:space="preserve">., </w:t>
            </w:r>
            <w:proofErr w:type="spellStart"/>
            <w:r w:rsidRPr="00DC5008">
              <w:rPr>
                <w:sz w:val="22"/>
              </w:rPr>
              <w:t>Доброград</w:t>
            </w:r>
            <w:proofErr w:type="spellEnd"/>
            <w:r w:rsidRPr="00DC5008">
              <w:rPr>
                <w:sz w:val="22"/>
              </w:rPr>
              <w:t xml:space="preserve"> п, Звездный б-р, здание 1, помещение 10</w:t>
            </w:r>
            <w:r w:rsidR="00326C0F" w:rsidRPr="00326C0F">
              <w:rPr>
                <w:sz w:val="22"/>
              </w:rPr>
              <w:t>;</w:t>
            </w:r>
          </w:p>
          <w:p w14:paraId="2235BFC3" w14:textId="6608C6F2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 xml:space="preserve">ИНН 9726067241/ КПП </w:t>
            </w:r>
            <w:r w:rsidR="00DC5008" w:rsidRPr="00DC5008">
              <w:rPr>
                <w:sz w:val="22"/>
              </w:rPr>
              <w:t>330001001</w:t>
            </w:r>
            <w:r w:rsidRPr="00326C0F">
              <w:rPr>
                <w:sz w:val="22"/>
              </w:rPr>
              <w:t>;</w:t>
            </w:r>
          </w:p>
          <w:p w14:paraId="030A504B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ОГРН 1247700106829;</w:t>
            </w:r>
          </w:p>
          <w:p w14:paraId="3DB7066B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р/с 40702810610000000898</w:t>
            </w:r>
          </w:p>
          <w:p w14:paraId="317E010E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Банк: Владимирское отделение № 861 Волго-Вятского банка ПАО Сбербанк</w:t>
            </w:r>
          </w:p>
          <w:p w14:paraId="49FB39D2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к/с 30101810000000000602</w:t>
            </w:r>
          </w:p>
          <w:p w14:paraId="45E60EEC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БИК 041708602</w:t>
            </w:r>
          </w:p>
          <w:p w14:paraId="25D74136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 xml:space="preserve">Почта: </w:t>
            </w:r>
          </w:p>
          <w:p w14:paraId="4DED876A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askona_design@askona.ru</w:t>
            </w:r>
          </w:p>
          <w:p w14:paraId="2C70BC55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>design@gretherwells.ru</w:t>
            </w:r>
          </w:p>
          <w:p w14:paraId="7BF5E603" w14:textId="77777777" w:rsidR="00326C0F" w:rsidRPr="00326C0F" w:rsidRDefault="00326C0F" w:rsidP="00326C0F">
            <w:pPr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 xml:space="preserve"> </w:t>
            </w:r>
          </w:p>
          <w:p w14:paraId="2385F8D4" w14:textId="7CD4EC4F" w:rsidR="00326C0F" w:rsidRPr="00326C0F" w:rsidRDefault="00326C0F" w:rsidP="00326C0F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2"/>
              </w:rPr>
            </w:pPr>
            <w:r w:rsidRPr="00326C0F">
              <w:rPr>
                <w:sz w:val="22"/>
              </w:rPr>
              <w:t xml:space="preserve">____________________ / </w:t>
            </w:r>
            <w:r w:rsidR="00DC5008" w:rsidRPr="00DC5008">
              <w:rPr>
                <w:sz w:val="22"/>
              </w:rPr>
              <w:t>Овчарова М. В</w:t>
            </w:r>
            <w:r w:rsidRPr="00326C0F">
              <w:rPr>
                <w:sz w:val="22"/>
              </w:rPr>
              <w:t xml:space="preserve">/           </w:t>
            </w:r>
          </w:p>
          <w:p w14:paraId="77162EC2" w14:textId="65A79AAE" w:rsidR="00835520" w:rsidRPr="007C0D32" w:rsidRDefault="00326C0F" w:rsidP="00326C0F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</w:rPr>
            </w:pPr>
            <w:r w:rsidRPr="00326C0F">
              <w:rPr>
                <w:sz w:val="22"/>
              </w:rPr>
              <w:t>м. п.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90CCF93" w14:textId="77777777" w:rsidR="00835520" w:rsidRPr="007C0D32" w:rsidRDefault="00835520" w:rsidP="004E51EB">
            <w:pPr>
              <w:pStyle w:val="1"/>
              <w:jc w:val="left"/>
              <w:rPr>
                <w:bCs w:val="0"/>
                <w:sz w:val="20"/>
              </w:rPr>
            </w:pPr>
            <w:r w:rsidRPr="007C0D32">
              <w:rPr>
                <w:bCs w:val="0"/>
                <w:sz w:val="20"/>
              </w:rPr>
              <w:t>ИСПОЛНИТЕЛЬ:</w:t>
            </w:r>
          </w:p>
          <w:p w14:paraId="6B84010F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${</w:t>
            </w:r>
            <w:proofErr w:type="spellStart"/>
            <w:r w:rsidRPr="02ABE46A">
              <w:rPr>
                <w:sz w:val="20"/>
                <w:szCs w:val="20"/>
              </w:rPr>
              <w:t>fullName</w:t>
            </w:r>
            <w:proofErr w:type="spellEnd"/>
            <w:r w:rsidRPr="02ABE46A">
              <w:rPr>
                <w:sz w:val="20"/>
                <w:szCs w:val="20"/>
              </w:rPr>
              <w:t>}</w:t>
            </w:r>
          </w:p>
          <w:p w14:paraId="4229814E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Адрес регистрации: ${</w:t>
            </w:r>
            <w:proofErr w:type="spellStart"/>
            <w:r w:rsidRPr="02ABE46A">
              <w:rPr>
                <w:sz w:val="20"/>
                <w:szCs w:val="20"/>
              </w:rPr>
              <w:t>address</w:t>
            </w:r>
            <w:proofErr w:type="spellEnd"/>
            <w:r w:rsidRPr="02ABE46A">
              <w:rPr>
                <w:sz w:val="20"/>
                <w:szCs w:val="20"/>
              </w:rPr>
              <w:t>}</w:t>
            </w:r>
          </w:p>
          <w:p w14:paraId="4D5253B1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ИНН ${INN}</w:t>
            </w:r>
          </w:p>
          <w:p w14:paraId="6A619CA4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СНИЛС ${SNILS}</w:t>
            </w:r>
          </w:p>
          <w:p w14:paraId="3DC33CA2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Паспортные данные: ${</w:t>
            </w:r>
            <w:proofErr w:type="spellStart"/>
            <w:r w:rsidRPr="02ABE46A">
              <w:rPr>
                <w:sz w:val="20"/>
                <w:szCs w:val="20"/>
              </w:rPr>
              <w:t>passport</w:t>
            </w:r>
            <w:proofErr w:type="spellEnd"/>
            <w:r w:rsidRPr="02ABE46A">
              <w:rPr>
                <w:sz w:val="20"/>
                <w:szCs w:val="20"/>
              </w:rPr>
              <w:t>}</w:t>
            </w:r>
          </w:p>
          <w:p w14:paraId="05F9F2C3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Р/с ${</w:t>
            </w:r>
            <w:proofErr w:type="spellStart"/>
            <w:r w:rsidRPr="02ABE46A">
              <w:rPr>
                <w:sz w:val="20"/>
                <w:szCs w:val="20"/>
              </w:rPr>
              <w:t>bankAccountNumber</w:t>
            </w:r>
            <w:proofErr w:type="spellEnd"/>
            <w:r w:rsidRPr="02ABE46A">
              <w:rPr>
                <w:sz w:val="20"/>
                <w:szCs w:val="20"/>
              </w:rPr>
              <w:t>}</w:t>
            </w:r>
          </w:p>
          <w:p w14:paraId="60E2E97F" w14:textId="77777777" w:rsidR="00835520" w:rsidRPr="007C0D32" w:rsidRDefault="00835520" w:rsidP="004E51EB">
            <w:pPr>
              <w:widowControl w:val="0"/>
              <w:jc w:val="both"/>
              <w:rPr>
                <w:sz w:val="20"/>
                <w:szCs w:val="20"/>
              </w:rPr>
            </w:pPr>
            <w:r w:rsidRPr="02ABE46A">
              <w:rPr>
                <w:sz w:val="20"/>
                <w:szCs w:val="20"/>
              </w:rPr>
              <w:t>Банк ${</w:t>
            </w:r>
            <w:proofErr w:type="spellStart"/>
            <w:r w:rsidRPr="02ABE46A">
              <w:rPr>
                <w:sz w:val="20"/>
                <w:szCs w:val="20"/>
              </w:rPr>
              <w:t>bank</w:t>
            </w:r>
            <w:proofErr w:type="spellEnd"/>
            <w:r w:rsidRPr="02ABE46A">
              <w:rPr>
                <w:sz w:val="20"/>
                <w:szCs w:val="20"/>
              </w:rPr>
              <w:t>}</w:t>
            </w:r>
          </w:p>
          <w:p w14:paraId="7C2491FD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2ABE46A">
              <w:rPr>
                <w:sz w:val="20"/>
                <w:szCs w:val="20"/>
              </w:rPr>
              <w:t>К</w:t>
            </w:r>
            <w:r w:rsidRPr="00B77927">
              <w:rPr>
                <w:sz w:val="20"/>
                <w:szCs w:val="20"/>
                <w:lang w:val="en-US"/>
              </w:rPr>
              <w:t>/</w:t>
            </w:r>
            <w:r w:rsidRPr="02ABE46A">
              <w:rPr>
                <w:sz w:val="20"/>
                <w:szCs w:val="20"/>
              </w:rPr>
              <w:t>с</w:t>
            </w:r>
            <w:r w:rsidRPr="00B77927">
              <w:rPr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B77927">
              <w:rPr>
                <w:sz w:val="20"/>
                <w:szCs w:val="20"/>
                <w:lang w:val="en-US"/>
              </w:rPr>
              <w:t>bankCorrespondentAccount</w:t>
            </w:r>
            <w:proofErr w:type="spellEnd"/>
            <w:r w:rsidRPr="00B77927">
              <w:rPr>
                <w:sz w:val="20"/>
                <w:szCs w:val="20"/>
                <w:lang w:val="en-US"/>
              </w:rPr>
              <w:t>}</w:t>
            </w:r>
          </w:p>
          <w:p w14:paraId="2201837C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2ABE46A">
              <w:rPr>
                <w:sz w:val="20"/>
                <w:szCs w:val="20"/>
              </w:rPr>
              <w:t>БИК</w:t>
            </w:r>
            <w:r w:rsidRPr="00B77927">
              <w:rPr>
                <w:sz w:val="20"/>
                <w:szCs w:val="20"/>
                <w:lang w:val="en-US"/>
              </w:rPr>
              <w:t xml:space="preserve"> ${BIK}</w:t>
            </w:r>
          </w:p>
          <w:p w14:paraId="2F1DE72B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2ABE46A">
              <w:rPr>
                <w:sz w:val="20"/>
                <w:szCs w:val="20"/>
              </w:rPr>
              <w:t>Тел</w:t>
            </w:r>
            <w:r w:rsidRPr="00B77927">
              <w:rPr>
                <w:sz w:val="20"/>
                <w:szCs w:val="20"/>
                <w:lang w:val="en-US"/>
              </w:rPr>
              <w:t>. ${phone}</w:t>
            </w:r>
          </w:p>
          <w:p w14:paraId="293A1C29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2ABE46A">
              <w:rPr>
                <w:sz w:val="20"/>
                <w:szCs w:val="20"/>
              </w:rPr>
              <w:t>Почта</w:t>
            </w:r>
            <w:r w:rsidRPr="00B77927">
              <w:rPr>
                <w:sz w:val="20"/>
                <w:szCs w:val="20"/>
                <w:lang w:val="en-US"/>
              </w:rPr>
              <w:t>: ${email}</w:t>
            </w:r>
          </w:p>
          <w:p w14:paraId="35572BEF" w14:textId="77777777" w:rsidR="00835520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</w:p>
          <w:p w14:paraId="6C3D3DE6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</w:p>
          <w:p w14:paraId="047C84BD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</w:p>
          <w:p w14:paraId="37FCF498" w14:textId="77777777" w:rsidR="00835520" w:rsidRDefault="00835520" w:rsidP="004E51EB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B77927">
              <w:rPr>
                <w:sz w:val="20"/>
                <w:szCs w:val="20"/>
                <w:lang w:val="en-US"/>
              </w:rPr>
              <w:t>____________________ / ${</w:t>
            </w:r>
            <w:proofErr w:type="spellStart"/>
            <w:r w:rsidRPr="00B77927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B77927">
              <w:rPr>
                <w:sz w:val="20"/>
                <w:szCs w:val="20"/>
                <w:lang w:val="en-US"/>
              </w:rPr>
              <w:t>} /</w:t>
            </w:r>
          </w:p>
          <w:p w14:paraId="7E402BF4" w14:textId="77777777" w:rsidR="00835520" w:rsidRPr="00B77927" w:rsidRDefault="00835520" w:rsidP="004E51EB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7C0D32">
              <w:rPr>
                <w:sz w:val="20"/>
              </w:rPr>
              <w:t>м. п.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7EE32D71" w14:textId="77777777" w:rsidR="00835520" w:rsidRPr="00B77927" w:rsidRDefault="00835520" w:rsidP="004E51EB">
            <w:pPr>
              <w:widowControl w:val="0"/>
              <w:tabs>
                <w:tab w:val="left" w:pos="4820"/>
              </w:tabs>
              <w:ind w:right="-28" w:firstLine="284"/>
              <w:jc w:val="both"/>
              <w:rPr>
                <w:sz w:val="22"/>
                <w:lang w:val="en-US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</w:tcPr>
          <w:p w14:paraId="6C53475A" w14:textId="77777777" w:rsidR="00835520" w:rsidRPr="00B77927" w:rsidRDefault="00835520" w:rsidP="004E51EB">
            <w:pPr>
              <w:widowControl w:val="0"/>
              <w:jc w:val="both"/>
              <w:rPr>
                <w:sz w:val="22"/>
                <w:lang w:val="en-US"/>
              </w:rPr>
            </w:pPr>
          </w:p>
        </w:tc>
      </w:tr>
    </w:tbl>
    <w:p w14:paraId="61C52E2A" w14:textId="77777777" w:rsidR="00835520" w:rsidRPr="00B77927" w:rsidRDefault="00835520" w:rsidP="00835520">
      <w:pPr>
        <w:rPr>
          <w:lang w:val="en-US"/>
        </w:rPr>
      </w:pPr>
      <w:r w:rsidRPr="00B77927">
        <w:rPr>
          <w:lang w:val="en-US"/>
        </w:rPr>
        <w:br w:type="page"/>
      </w:r>
    </w:p>
    <w:tbl>
      <w:tblPr>
        <w:tblW w:w="96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73"/>
      </w:tblGrid>
      <w:tr w:rsidR="00835520" w:rsidRPr="007C0D32" w14:paraId="4D0F2237" w14:textId="77777777" w:rsidTr="004E51EB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6DB17CD6" w14:textId="63C0C1A9" w:rsidR="00835520" w:rsidRPr="00326C0F" w:rsidRDefault="00835520" w:rsidP="004E51EB">
            <w:pPr>
              <w:widowControl w:val="0"/>
              <w:jc w:val="right"/>
              <w:rPr>
                <w:sz w:val="22"/>
                <w:lang w:val="en-US"/>
              </w:rPr>
            </w:pPr>
            <w:r w:rsidRPr="007C0D32">
              <w:rPr>
                <w:sz w:val="22"/>
              </w:rPr>
              <w:lastRenderedPageBreak/>
              <w:t>Приложение №</w:t>
            </w:r>
            <w:r w:rsidR="00326C0F">
              <w:rPr>
                <w:sz w:val="22"/>
                <w:lang w:val="en-US"/>
              </w:rPr>
              <w:t>1</w:t>
            </w:r>
          </w:p>
        </w:tc>
      </w:tr>
      <w:tr w:rsidR="00835520" w:rsidRPr="007C0D32" w14:paraId="1F0A4DA7" w14:textId="77777777" w:rsidTr="004E51EB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58A07737" w14:textId="77777777" w:rsidR="00835520" w:rsidRPr="007C0D32" w:rsidRDefault="00835520" w:rsidP="004E51EB">
            <w:pPr>
              <w:widowControl w:val="0"/>
              <w:jc w:val="right"/>
              <w:rPr>
                <w:sz w:val="22"/>
              </w:rPr>
            </w:pPr>
            <w:r w:rsidRPr="007C0D32">
              <w:rPr>
                <w:sz w:val="22"/>
              </w:rPr>
              <w:t>договору оказания услуг №__________ от _______20___г.</w:t>
            </w:r>
          </w:p>
        </w:tc>
      </w:tr>
      <w:tr w:rsidR="00835520" w:rsidRPr="007C0D32" w14:paraId="7FC8134C" w14:textId="77777777" w:rsidTr="004E51EB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6951BCE2" w14:textId="77777777" w:rsidR="00835520" w:rsidRPr="007C0D32" w:rsidRDefault="00835520" w:rsidP="004E51EB">
            <w:pPr>
              <w:widowControl w:val="0"/>
              <w:jc w:val="right"/>
              <w:rPr>
                <w:sz w:val="22"/>
              </w:rPr>
            </w:pPr>
          </w:p>
        </w:tc>
      </w:tr>
    </w:tbl>
    <w:p w14:paraId="39994BB6" w14:textId="77777777" w:rsidR="00835520" w:rsidRPr="007C0D32" w:rsidRDefault="00835520" w:rsidP="00835520">
      <w:pPr>
        <w:jc w:val="center"/>
        <w:rPr>
          <w:rFonts w:ascii="Verdana" w:hAnsi="Verdana"/>
          <w:b/>
          <w:sz w:val="18"/>
          <w:szCs w:val="20"/>
        </w:rPr>
      </w:pPr>
      <w:r w:rsidRPr="007C0D32">
        <w:rPr>
          <w:rFonts w:ascii="Verdana" w:hAnsi="Verdana"/>
          <w:b/>
          <w:sz w:val="18"/>
          <w:szCs w:val="20"/>
        </w:rPr>
        <w:t>Акт-Отчет Исполнителя</w:t>
      </w:r>
    </w:p>
    <w:p w14:paraId="48FA5DC2" w14:textId="77777777" w:rsidR="00835520" w:rsidRPr="007C0D32" w:rsidRDefault="00835520" w:rsidP="00835520">
      <w:pPr>
        <w:jc w:val="center"/>
        <w:rPr>
          <w:rFonts w:ascii="Verdana" w:hAnsi="Verdana"/>
          <w:b/>
          <w:sz w:val="18"/>
          <w:szCs w:val="20"/>
        </w:rPr>
      </w:pPr>
      <w:r w:rsidRPr="007C0D32">
        <w:rPr>
          <w:rFonts w:ascii="Verdana" w:hAnsi="Verdana"/>
          <w:b/>
          <w:sz w:val="18"/>
          <w:szCs w:val="20"/>
        </w:rPr>
        <w:t>об оказании услуг</w:t>
      </w:r>
    </w:p>
    <w:p w14:paraId="47EBB0BF" w14:textId="77777777" w:rsidR="00835520" w:rsidRPr="007C0D32" w:rsidRDefault="00835520" w:rsidP="00835520">
      <w:pPr>
        <w:jc w:val="center"/>
        <w:rPr>
          <w:rFonts w:ascii="Verdana" w:hAnsi="Verdana"/>
          <w:b/>
          <w:sz w:val="18"/>
          <w:szCs w:val="20"/>
        </w:rPr>
      </w:pPr>
      <w:r w:rsidRPr="007C0D32">
        <w:rPr>
          <w:rFonts w:ascii="Verdana" w:hAnsi="Verdana"/>
          <w:b/>
          <w:sz w:val="18"/>
          <w:szCs w:val="20"/>
        </w:rPr>
        <w:t xml:space="preserve">№___ от «__» ________20___ г.  </w:t>
      </w:r>
    </w:p>
    <w:p w14:paraId="37E85DFD" w14:textId="77777777" w:rsidR="00835520" w:rsidRPr="007C0D32" w:rsidRDefault="00835520" w:rsidP="00835520">
      <w:pPr>
        <w:jc w:val="center"/>
        <w:rPr>
          <w:rFonts w:ascii="Verdana" w:hAnsi="Verdana"/>
          <w:sz w:val="18"/>
          <w:szCs w:val="20"/>
        </w:rPr>
      </w:pPr>
    </w:p>
    <w:p w14:paraId="686A7B24" w14:textId="77777777" w:rsidR="00835520" w:rsidRPr="007C0D32" w:rsidRDefault="00835520" w:rsidP="0083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  <w:r w:rsidRPr="007C0D32">
        <w:rPr>
          <w:sz w:val="22"/>
        </w:rPr>
        <w:t xml:space="preserve">г. _______________________         </w:t>
      </w:r>
      <w:r w:rsidRPr="007C0D32">
        <w:rPr>
          <w:sz w:val="22"/>
        </w:rPr>
        <w:tab/>
      </w:r>
      <w:r w:rsidRPr="007C0D32">
        <w:rPr>
          <w:sz w:val="22"/>
        </w:rPr>
        <w:tab/>
      </w:r>
      <w:r w:rsidRPr="007C0D32">
        <w:rPr>
          <w:sz w:val="22"/>
        </w:rPr>
        <w:tab/>
        <w:t xml:space="preserve">                                 «____»  _____ 20__ г. </w:t>
      </w:r>
    </w:p>
    <w:p w14:paraId="5802F1D0" w14:textId="77777777" w:rsidR="00835520" w:rsidRPr="007C0D32" w:rsidRDefault="00835520" w:rsidP="0083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</w:p>
    <w:p w14:paraId="04039B52" w14:textId="5D3F855F" w:rsidR="00835520" w:rsidRPr="007C0D32" w:rsidRDefault="00326C0F" w:rsidP="00835520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sz w:val="22"/>
          <w:szCs w:val="22"/>
        </w:rPr>
      </w:pPr>
      <w:r w:rsidRPr="00326C0F">
        <w:rPr>
          <w:sz w:val="22"/>
          <w:szCs w:val="22"/>
        </w:rPr>
        <w:t xml:space="preserve">Общество с ограниченной ответственностью «А Торг», именуемое в дальнейшем «Заказчик», в лице Руководителя направления по работе с дизайнерами </w:t>
      </w:r>
      <w:r w:rsidR="00C613CA">
        <w:rPr>
          <w:sz w:val="22"/>
          <w:szCs w:val="22"/>
        </w:rPr>
        <w:t>Овчарова Мария Владимировна</w:t>
      </w:r>
      <w:r w:rsidR="00C613CA" w:rsidRPr="00C352EA">
        <w:rPr>
          <w:sz w:val="22"/>
          <w:szCs w:val="22"/>
        </w:rPr>
        <w:t xml:space="preserve">, действующего на основании доверенности </w:t>
      </w:r>
      <w:r w:rsidR="00C613CA" w:rsidRPr="00EF143C">
        <w:rPr>
          <w:sz w:val="22"/>
        </w:rPr>
        <w:t xml:space="preserve">№ </w:t>
      </w:r>
      <w:r w:rsidR="00C613CA">
        <w:rPr>
          <w:sz w:val="22"/>
        </w:rPr>
        <w:t>1876/25</w:t>
      </w:r>
      <w:r w:rsidR="00C613CA" w:rsidRPr="00EF143C">
        <w:rPr>
          <w:sz w:val="22"/>
        </w:rPr>
        <w:t xml:space="preserve"> от 2</w:t>
      </w:r>
      <w:r w:rsidR="00C613CA">
        <w:rPr>
          <w:sz w:val="22"/>
        </w:rPr>
        <w:t>0</w:t>
      </w:r>
      <w:r w:rsidR="00C613CA" w:rsidRPr="00EF143C">
        <w:rPr>
          <w:sz w:val="22"/>
        </w:rPr>
        <w:t>.</w:t>
      </w:r>
      <w:r w:rsidR="00C613CA">
        <w:rPr>
          <w:sz w:val="22"/>
        </w:rPr>
        <w:t>11</w:t>
      </w:r>
      <w:r w:rsidR="00C613CA" w:rsidRPr="00EF143C">
        <w:rPr>
          <w:sz w:val="22"/>
        </w:rPr>
        <w:t>.202</w:t>
      </w:r>
      <w:r w:rsidR="00C613CA">
        <w:rPr>
          <w:sz w:val="22"/>
        </w:rPr>
        <w:t>5</w:t>
      </w:r>
      <w:r w:rsidR="00C613CA" w:rsidRPr="00C352EA">
        <w:rPr>
          <w:sz w:val="22"/>
          <w:szCs w:val="22"/>
        </w:rPr>
        <w:t xml:space="preserve"> года</w:t>
      </w:r>
      <w:r w:rsidR="00C613CA" w:rsidRPr="5D188D58">
        <w:rPr>
          <w:sz w:val="22"/>
          <w:szCs w:val="22"/>
        </w:rPr>
        <w:t xml:space="preserve">, </w:t>
      </w:r>
      <w:r w:rsidR="00835520" w:rsidRPr="02ABE46A">
        <w:rPr>
          <w:sz w:val="22"/>
          <w:szCs w:val="22"/>
        </w:rPr>
        <w:t>с одной стороны, и ${</w:t>
      </w:r>
      <w:proofErr w:type="spellStart"/>
      <w:r w:rsidR="00835520" w:rsidRPr="02ABE46A">
        <w:rPr>
          <w:sz w:val="22"/>
          <w:szCs w:val="22"/>
        </w:rPr>
        <w:t>fullName</w:t>
      </w:r>
      <w:proofErr w:type="spellEnd"/>
      <w:r w:rsidR="00835520" w:rsidRPr="02ABE46A">
        <w:rPr>
          <w:sz w:val="22"/>
          <w:szCs w:val="22"/>
        </w:rPr>
        <w:t>}, ИНН ${INN}, именуем</w:t>
      </w:r>
      <w:r w:rsidR="00835520">
        <w:rPr>
          <w:sz w:val="22"/>
          <w:szCs w:val="22"/>
        </w:rPr>
        <w:t>ое</w:t>
      </w:r>
      <w:r w:rsidR="00835520" w:rsidRPr="02ABE46A">
        <w:rPr>
          <w:sz w:val="22"/>
          <w:szCs w:val="22"/>
        </w:rPr>
        <w:t xml:space="preserve"> в дальнейшем «Исполнитель», с другой стороны, а вместе именуемые «Стороны», подписали настоящий Акт-Отчет Исполнителя об оказании услуг.</w:t>
      </w:r>
    </w:p>
    <w:p w14:paraId="196A5BB4" w14:textId="77777777" w:rsidR="00835520" w:rsidRPr="007C0D32" w:rsidRDefault="00835520" w:rsidP="00835520">
      <w:pPr>
        <w:pStyle w:val="ab"/>
        <w:numPr>
          <w:ilvl w:val="0"/>
          <w:numId w:val="13"/>
        </w:numPr>
        <w:tabs>
          <w:tab w:val="left" w:pos="284"/>
          <w:tab w:val="left" w:pos="993"/>
        </w:tabs>
        <w:ind w:left="0" w:firstLine="0"/>
        <w:jc w:val="both"/>
        <w:rPr>
          <w:sz w:val="22"/>
        </w:rPr>
      </w:pPr>
      <w:r w:rsidRPr="007C0D32">
        <w:rPr>
          <w:sz w:val="22"/>
        </w:rPr>
        <w:t>Исполнителем выполнены действия, предусмотренные п.1.2 Исполнительского договора №_______от________20___г., в результате которых были реализованы товары по следующим подтверждающим документам:</w:t>
      </w:r>
    </w:p>
    <w:tbl>
      <w:tblPr>
        <w:tblW w:w="9771" w:type="dxa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1410"/>
        <w:gridCol w:w="3137"/>
        <w:gridCol w:w="1590"/>
        <w:gridCol w:w="1949"/>
      </w:tblGrid>
      <w:tr w:rsidR="00835520" w:rsidRPr="007C0D32" w14:paraId="5F325AB4" w14:textId="77777777" w:rsidTr="004E51EB">
        <w:trPr>
          <w:jc w:val="center"/>
        </w:trPr>
        <w:tc>
          <w:tcPr>
            <w:tcW w:w="1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04CC3BC" w14:textId="77777777" w:rsidR="00835520" w:rsidRPr="007C0D32" w:rsidRDefault="00835520" w:rsidP="004E51EB">
            <w:pPr>
              <w:widowControl w:val="0"/>
              <w:jc w:val="center"/>
              <w:rPr>
                <w:sz w:val="22"/>
              </w:rPr>
            </w:pPr>
            <w:r w:rsidRPr="007C0D32">
              <w:rPr>
                <w:sz w:val="22"/>
              </w:rPr>
              <w:t>Номер и дата документа заказа/договора розничной купли продажи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BFDD7BE" w14:textId="77777777" w:rsidR="00835520" w:rsidRPr="007C0D32" w:rsidRDefault="00835520" w:rsidP="004E51EB">
            <w:pPr>
              <w:widowControl w:val="0"/>
              <w:jc w:val="center"/>
              <w:rPr>
                <w:sz w:val="22"/>
              </w:rPr>
            </w:pPr>
            <w:r w:rsidRPr="007C0D32">
              <w:rPr>
                <w:sz w:val="22"/>
              </w:rPr>
              <w:t>Номер и дата документа на отгрузку</w:t>
            </w:r>
          </w:p>
        </w:tc>
        <w:tc>
          <w:tcPr>
            <w:tcW w:w="31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44A62B3" w14:textId="77777777" w:rsidR="00835520" w:rsidRPr="007C0D32" w:rsidRDefault="00835520" w:rsidP="004E51EB">
            <w:pPr>
              <w:widowControl w:val="0"/>
              <w:jc w:val="center"/>
              <w:rPr>
                <w:sz w:val="22"/>
              </w:rPr>
            </w:pPr>
            <w:r w:rsidRPr="007C0D32">
              <w:rPr>
                <w:sz w:val="22"/>
              </w:rPr>
              <w:t>Контрагент</w:t>
            </w:r>
          </w:p>
        </w:tc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4B93C3B" w14:textId="77777777" w:rsidR="00835520" w:rsidRPr="007C0D32" w:rsidRDefault="00835520" w:rsidP="004E51EB">
            <w:pPr>
              <w:widowControl w:val="0"/>
              <w:jc w:val="center"/>
              <w:rPr>
                <w:sz w:val="22"/>
              </w:rPr>
            </w:pPr>
            <w:r w:rsidRPr="007C0D32">
              <w:rPr>
                <w:sz w:val="22"/>
              </w:rPr>
              <w:t>Сумма заказа</w:t>
            </w:r>
          </w:p>
        </w:tc>
        <w:tc>
          <w:tcPr>
            <w:tcW w:w="19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4856AF" w14:textId="77777777" w:rsidR="00835520" w:rsidRPr="007C0D32" w:rsidRDefault="00835520" w:rsidP="004E51EB">
            <w:pPr>
              <w:widowControl w:val="0"/>
              <w:jc w:val="center"/>
              <w:rPr>
                <w:sz w:val="22"/>
              </w:rPr>
            </w:pPr>
            <w:r w:rsidRPr="007C0D32">
              <w:rPr>
                <w:sz w:val="22"/>
              </w:rPr>
              <w:t xml:space="preserve">Вознаграждение Исполнителя/стоимость услуги, руб. </w:t>
            </w:r>
          </w:p>
        </w:tc>
      </w:tr>
      <w:tr w:rsidR="00835520" w:rsidRPr="007C0D32" w14:paraId="3C022EC0" w14:textId="77777777" w:rsidTr="004E51EB">
        <w:trPr>
          <w:jc w:val="center"/>
        </w:trPr>
        <w:tc>
          <w:tcPr>
            <w:tcW w:w="16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9CE9125" w14:textId="77777777" w:rsidR="00835520" w:rsidRPr="007C0D32" w:rsidRDefault="00835520" w:rsidP="004E51EB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4A3058A" w14:textId="77777777" w:rsidR="00835520" w:rsidRPr="007C0D32" w:rsidRDefault="00835520" w:rsidP="004E51EB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D187BD1" w14:textId="77777777" w:rsidR="00835520" w:rsidRPr="007C0D32" w:rsidRDefault="00835520" w:rsidP="004E51EB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F52BDFF" w14:textId="77777777" w:rsidR="00835520" w:rsidRPr="007C0D32" w:rsidRDefault="00835520" w:rsidP="004E51EB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44F9489" w14:textId="77777777" w:rsidR="00835520" w:rsidRPr="007C0D32" w:rsidRDefault="00835520" w:rsidP="004E51EB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</w:tr>
      <w:tr w:rsidR="00835520" w:rsidRPr="007C0D32" w14:paraId="48870753" w14:textId="77777777" w:rsidTr="004E51EB">
        <w:trPr>
          <w:jc w:val="center"/>
        </w:trPr>
        <w:tc>
          <w:tcPr>
            <w:tcW w:w="1685" w:type="dxa"/>
            <w:tcBorders>
              <w:top w:val="single" w:sz="4" w:space="0" w:color="000000" w:themeColor="text1"/>
            </w:tcBorders>
            <w:shd w:val="clear" w:color="auto" w:fill="auto"/>
            <w:vAlign w:val="center"/>
          </w:tcPr>
          <w:p w14:paraId="3AC85391" w14:textId="77777777" w:rsidR="00835520" w:rsidRPr="007C0D32" w:rsidRDefault="00835520" w:rsidP="004E51EB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23AB705" w14:textId="77777777" w:rsidR="00835520" w:rsidRPr="007C0D32" w:rsidRDefault="00835520" w:rsidP="004E51EB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18C1063" w14:textId="77777777" w:rsidR="00835520" w:rsidRPr="007C0D32" w:rsidRDefault="00835520" w:rsidP="004E51EB">
            <w:pPr>
              <w:widowControl w:val="0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55D6A13" w14:textId="77777777" w:rsidR="00835520" w:rsidRPr="007C0D32" w:rsidRDefault="00835520" w:rsidP="004E51EB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BBB3904" w14:textId="77777777" w:rsidR="00835520" w:rsidRPr="007C0D32" w:rsidRDefault="00835520" w:rsidP="004E51EB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</w:tr>
    </w:tbl>
    <w:p w14:paraId="7F30CFD1" w14:textId="77777777" w:rsidR="00835520" w:rsidRDefault="00835520" w:rsidP="00835520">
      <w:pPr>
        <w:pStyle w:val="Textbody"/>
        <w:spacing w:after="0"/>
        <w:jc w:val="both"/>
        <w:rPr>
          <w:sz w:val="22"/>
        </w:rPr>
      </w:pPr>
    </w:p>
    <w:p w14:paraId="0EA18EDF" w14:textId="77777777" w:rsidR="00835520" w:rsidRPr="007C0D32" w:rsidRDefault="00835520" w:rsidP="00835520">
      <w:pPr>
        <w:pStyle w:val="Textbody"/>
        <w:spacing w:after="0"/>
        <w:jc w:val="both"/>
        <w:rPr>
          <w:rFonts w:eastAsia="Times New Roman" w:cs="Times New Roman"/>
          <w:color w:val="000000"/>
          <w:kern w:val="0"/>
          <w:sz w:val="22"/>
          <w:lang w:eastAsia="ru-RU" w:bidi="ar-SA"/>
        </w:rPr>
      </w:pPr>
      <w:r w:rsidRPr="007C0D32">
        <w:rPr>
          <w:sz w:val="22"/>
        </w:rPr>
        <w:t>2.</w:t>
      </w:r>
      <w:r w:rsidRPr="007C0D32">
        <w:rPr>
          <w:rFonts w:ascii="Verdana" w:hAnsi="Verdana"/>
          <w:sz w:val="18"/>
          <w:szCs w:val="20"/>
        </w:rPr>
        <w:t xml:space="preserve"> </w:t>
      </w:r>
      <w:r w:rsidRPr="007C0D32">
        <w:rPr>
          <w:sz w:val="22"/>
        </w:rPr>
        <w:t>Размер вознаграждения Исполнителя составил</w:t>
      </w:r>
      <w:r w:rsidRPr="007C0D32">
        <w:rPr>
          <w:sz w:val="22"/>
          <w:u w:val="single"/>
        </w:rPr>
        <w:t xml:space="preserve"> _______________</w:t>
      </w:r>
      <w:r w:rsidRPr="007C0D32">
        <w:rPr>
          <w:sz w:val="22"/>
        </w:rPr>
        <w:t xml:space="preserve"> (сумма прописью) рублей. </w:t>
      </w:r>
      <w:r w:rsidRPr="007C0D32">
        <w:rPr>
          <w:rFonts w:eastAsia="Times New Roman" w:cs="Times New Roman"/>
          <w:color w:val="000000"/>
          <w:kern w:val="0"/>
          <w:sz w:val="22"/>
          <w:lang w:eastAsia="ru-RU" w:bidi="ar-SA"/>
        </w:rPr>
        <w:t>Исполнитель является самозанятым лицом и применяет в своей деятельности специальный налоговый режим «Налог на профессиональный доход». Исполнитель самостоятельно оплачивает налог на профессиональный доход в размере 6 %.</w:t>
      </w:r>
    </w:p>
    <w:p w14:paraId="66F2C3EC" w14:textId="77777777" w:rsidR="00835520" w:rsidRPr="007C0D32" w:rsidRDefault="00835520" w:rsidP="00835520">
      <w:pPr>
        <w:jc w:val="both"/>
        <w:rPr>
          <w:sz w:val="22"/>
        </w:rPr>
      </w:pPr>
      <w:r w:rsidRPr="007C0D32">
        <w:rPr>
          <w:sz w:val="22"/>
        </w:rPr>
        <w:t>3. Стороны претензий друг к другу не имеют.</w:t>
      </w:r>
    </w:p>
    <w:p w14:paraId="0A531672" w14:textId="77777777" w:rsidR="00835520" w:rsidRPr="007C0D32" w:rsidRDefault="00835520" w:rsidP="00835520">
      <w:pPr>
        <w:jc w:val="both"/>
        <w:rPr>
          <w:sz w:val="22"/>
          <w:szCs w:val="22"/>
        </w:rPr>
      </w:pPr>
      <w:r w:rsidRPr="740F2CEB">
        <w:rPr>
          <w:sz w:val="22"/>
          <w:szCs w:val="22"/>
        </w:rPr>
        <w:t xml:space="preserve">4. Настоящий Акт-отчет составлен в двух экземплярах, имеющих одинаковую юридическую силу, по одному для каждой из сторон. </w:t>
      </w:r>
    </w:p>
    <w:p w14:paraId="3090C17F" w14:textId="77777777" w:rsidR="00835520" w:rsidRDefault="00835520" w:rsidP="00835520">
      <w:pPr>
        <w:jc w:val="both"/>
        <w:rPr>
          <w:b/>
          <w:bCs/>
        </w:rPr>
      </w:pPr>
    </w:p>
    <w:p w14:paraId="3C5BF3D0" w14:textId="77777777" w:rsidR="00835520" w:rsidRDefault="00835520" w:rsidP="00835520">
      <w:pPr>
        <w:jc w:val="both"/>
        <w:rPr>
          <w:b/>
          <w:bCs/>
        </w:rPr>
      </w:pPr>
      <w:r w:rsidRPr="740F2CEB">
        <w:rPr>
          <w:b/>
          <w:bCs/>
        </w:rPr>
        <w:t>Подписанием настоящего Акта-Отчета Заказчик подтверждает, что Исполнителем поручение выполнено в полном объеме, без замечаний, и обязуется выплатить Исполнителю вознаграждение в порядке и сроки, предусмотренные договором.</w:t>
      </w:r>
      <w:r>
        <w:br/>
      </w:r>
    </w:p>
    <w:p w14:paraId="2EA541C3" w14:textId="77777777" w:rsidR="00835520" w:rsidRPr="007C0D32" w:rsidRDefault="00835520" w:rsidP="00835520">
      <w:pPr>
        <w:tabs>
          <w:tab w:val="left" w:pos="2356"/>
          <w:tab w:val="left" w:pos="3272"/>
          <w:tab w:val="left" w:pos="4188"/>
          <w:tab w:val="left" w:pos="5104"/>
          <w:tab w:val="left" w:pos="6020"/>
          <w:tab w:val="left" w:pos="6936"/>
          <w:tab w:val="left" w:pos="7852"/>
          <w:tab w:val="left" w:pos="8768"/>
          <w:tab w:val="left" w:pos="9684"/>
          <w:tab w:val="left" w:pos="10600"/>
          <w:tab w:val="left" w:pos="11516"/>
          <w:tab w:val="left" w:pos="12432"/>
          <w:tab w:val="left" w:pos="13348"/>
          <w:tab w:val="left" w:pos="14264"/>
          <w:tab w:val="left" w:pos="15180"/>
          <w:tab w:val="left" w:pos="16096"/>
        </w:tabs>
        <w:ind w:left="720"/>
        <w:jc w:val="center"/>
        <w:rPr>
          <w:sz w:val="20"/>
          <w:szCs w:val="20"/>
        </w:rPr>
      </w:pPr>
      <w:r w:rsidRPr="007C0D32">
        <w:rPr>
          <w:sz w:val="20"/>
          <w:szCs w:val="20"/>
        </w:rPr>
        <w:t>ЮРИДИЧЕСКИЕ АДРЕСА И РЕКВИЗИТЫ СТОРОН: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387"/>
      </w:tblGrid>
      <w:tr w:rsidR="00835520" w:rsidRPr="00B77927" w14:paraId="0E492F07" w14:textId="77777777" w:rsidTr="004E51EB">
        <w:trPr>
          <w:trHeight w:val="2977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14D8AF75" w14:textId="77777777" w:rsidR="00835520" w:rsidRDefault="00835520" w:rsidP="004E51EB">
            <w:pPr>
              <w:jc w:val="both"/>
              <w:outlineLvl w:val="0"/>
              <w:rPr>
                <w:b/>
                <w:sz w:val="20"/>
              </w:rPr>
            </w:pPr>
          </w:p>
          <w:p w14:paraId="2C306F46" w14:textId="77777777" w:rsidR="00C613CA" w:rsidRPr="00CD5D40" w:rsidRDefault="00C613CA" w:rsidP="00C613CA">
            <w:pPr>
              <w:jc w:val="both"/>
              <w:outlineLvl w:val="0"/>
              <w:rPr>
                <w:b/>
                <w:sz w:val="20"/>
              </w:rPr>
            </w:pPr>
            <w:r w:rsidRPr="00CD5D40">
              <w:rPr>
                <w:b/>
                <w:sz w:val="20"/>
              </w:rPr>
              <w:t>ПРИНЦИПАЛ:</w:t>
            </w:r>
          </w:p>
          <w:p w14:paraId="5929A758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ООО «А Торг»</w:t>
            </w:r>
          </w:p>
          <w:p w14:paraId="2E05CFC9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Юридический адрес: </w:t>
            </w:r>
          </w:p>
          <w:p w14:paraId="30010C51" w14:textId="77777777" w:rsidR="00C613C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5D16B8">
              <w:rPr>
                <w:sz w:val="20"/>
                <w:szCs w:val="20"/>
              </w:rPr>
              <w:t xml:space="preserve">601967, Владимирская </w:t>
            </w:r>
            <w:proofErr w:type="spellStart"/>
            <w:r w:rsidRPr="005D16B8">
              <w:rPr>
                <w:sz w:val="20"/>
                <w:szCs w:val="20"/>
              </w:rPr>
              <w:t>обл</w:t>
            </w:r>
            <w:proofErr w:type="spellEnd"/>
            <w:r w:rsidRPr="005D16B8">
              <w:rPr>
                <w:sz w:val="20"/>
                <w:szCs w:val="20"/>
              </w:rPr>
              <w:t xml:space="preserve">, Ковровский </w:t>
            </w:r>
            <w:proofErr w:type="spellStart"/>
            <w:r w:rsidRPr="005D16B8">
              <w:rPr>
                <w:sz w:val="20"/>
                <w:szCs w:val="20"/>
              </w:rPr>
              <w:t>м.р</w:t>
            </w:r>
            <w:proofErr w:type="spellEnd"/>
            <w:r w:rsidRPr="005D16B8">
              <w:rPr>
                <w:sz w:val="20"/>
                <w:szCs w:val="20"/>
              </w:rPr>
              <w:t xml:space="preserve">-н, поселок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</w:t>
            </w:r>
            <w:proofErr w:type="spellStart"/>
            <w:r w:rsidRPr="005D16B8">
              <w:rPr>
                <w:sz w:val="20"/>
                <w:szCs w:val="20"/>
              </w:rPr>
              <w:t>г.п</w:t>
            </w:r>
            <w:proofErr w:type="spellEnd"/>
            <w:r w:rsidRPr="005D16B8">
              <w:rPr>
                <w:sz w:val="20"/>
                <w:szCs w:val="20"/>
              </w:rPr>
              <w:t xml:space="preserve">.,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п, Звездный б-р, здание 1, помещение 10</w:t>
            </w:r>
          </w:p>
          <w:p w14:paraId="33423F0A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ИНН 9726067241/ КПП </w:t>
            </w:r>
            <w:r w:rsidRPr="005D16B8">
              <w:rPr>
                <w:sz w:val="20"/>
                <w:szCs w:val="20"/>
              </w:rPr>
              <w:t>330001001</w:t>
            </w:r>
            <w:r w:rsidRPr="00C352EA">
              <w:rPr>
                <w:sz w:val="20"/>
                <w:szCs w:val="20"/>
              </w:rPr>
              <w:t>;</w:t>
            </w:r>
          </w:p>
          <w:p w14:paraId="0F7944A4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ОГРН 1247700106829;</w:t>
            </w:r>
          </w:p>
          <w:p w14:paraId="3A4B1188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р/с 40702810610000000898</w:t>
            </w:r>
          </w:p>
          <w:p w14:paraId="6CEC72F5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Банк: Владимирское отделение № 861 Волго-Вятского банка ПАО Сбербанк</w:t>
            </w:r>
          </w:p>
          <w:p w14:paraId="46031811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к/с 30101810000000000602</w:t>
            </w:r>
          </w:p>
          <w:p w14:paraId="7FBF0FC6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БИК 041708602</w:t>
            </w:r>
          </w:p>
          <w:p w14:paraId="5FCD29B2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Почта: </w:t>
            </w:r>
          </w:p>
          <w:p w14:paraId="5CC57AC9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askona_design@askona.ru</w:t>
            </w:r>
          </w:p>
          <w:p w14:paraId="1F046B28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design@gretherwells.ru</w:t>
            </w:r>
          </w:p>
          <w:p w14:paraId="078F93DC" w14:textId="77777777" w:rsidR="00C613CA" w:rsidRPr="00C352EA" w:rsidRDefault="00C613CA" w:rsidP="00C613CA">
            <w:pPr>
              <w:jc w:val="both"/>
              <w:outlineLvl w:val="0"/>
              <w:rPr>
                <w:sz w:val="20"/>
                <w:szCs w:val="20"/>
              </w:rPr>
            </w:pPr>
          </w:p>
          <w:p w14:paraId="2A28067C" w14:textId="77777777" w:rsidR="00C613CA" w:rsidRPr="00C352EA" w:rsidRDefault="00C613CA" w:rsidP="00C613CA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____________________ / </w:t>
            </w:r>
            <w:r>
              <w:rPr>
                <w:sz w:val="20"/>
                <w:szCs w:val="20"/>
              </w:rPr>
              <w:t>Овчарова М. В.</w:t>
            </w:r>
            <w:r w:rsidRPr="00C352EA">
              <w:rPr>
                <w:sz w:val="20"/>
                <w:szCs w:val="20"/>
              </w:rPr>
              <w:t xml:space="preserve">/ </w:t>
            </w:r>
          </w:p>
          <w:p w14:paraId="7A5533A7" w14:textId="5C8D994A" w:rsidR="00835520" w:rsidRPr="007C0D32" w:rsidRDefault="00C613CA" w:rsidP="00C613CA">
            <w:pPr>
              <w:pStyle w:val="ac"/>
              <w:ind w:left="0"/>
              <w:jc w:val="both"/>
            </w:pPr>
            <w:proofErr w:type="spellStart"/>
            <w:r>
              <w:t>м.п</w:t>
            </w:r>
            <w:proofErr w:type="spellEnd"/>
            <w:r>
              <w:t>.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31AB76DE" w14:textId="77777777" w:rsidR="00835520" w:rsidRDefault="00835520" w:rsidP="004E51EB">
            <w:pPr>
              <w:jc w:val="both"/>
              <w:outlineLvl w:val="0"/>
              <w:rPr>
                <w:b/>
                <w:bCs/>
                <w:sz w:val="20"/>
                <w:szCs w:val="20"/>
              </w:rPr>
            </w:pPr>
          </w:p>
          <w:p w14:paraId="19FBFD64" w14:textId="77777777" w:rsidR="00835520" w:rsidRPr="007C0D32" w:rsidRDefault="00835520" w:rsidP="004E51EB">
            <w:pPr>
              <w:jc w:val="both"/>
              <w:outlineLvl w:val="0"/>
              <w:rPr>
                <w:b/>
                <w:sz w:val="20"/>
              </w:rPr>
            </w:pPr>
            <w:r w:rsidRPr="4917D97B">
              <w:rPr>
                <w:b/>
                <w:bCs/>
                <w:sz w:val="20"/>
                <w:szCs w:val="20"/>
              </w:rPr>
              <w:t>ИСПОЛНИТЕЛЬ:</w:t>
            </w:r>
          </w:p>
          <w:p w14:paraId="73349787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${</w:t>
            </w:r>
            <w:proofErr w:type="spellStart"/>
            <w:r w:rsidRPr="02ABE46A">
              <w:rPr>
                <w:sz w:val="22"/>
                <w:szCs w:val="22"/>
              </w:rPr>
              <w:t>fullName</w:t>
            </w:r>
            <w:proofErr w:type="spellEnd"/>
            <w:r w:rsidRPr="02ABE46A">
              <w:rPr>
                <w:sz w:val="22"/>
                <w:szCs w:val="22"/>
              </w:rPr>
              <w:t>}</w:t>
            </w:r>
          </w:p>
          <w:p w14:paraId="43A60AB5" w14:textId="77777777" w:rsidR="00835520" w:rsidRDefault="00835520" w:rsidP="004E51EB">
            <w:pPr>
              <w:widowControl w:val="0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Адрес регистрации: ${</w:t>
            </w:r>
            <w:proofErr w:type="spellStart"/>
            <w:r w:rsidRPr="02ABE46A">
              <w:rPr>
                <w:sz w:val="22"/>
                <w:szCs w:val="22"/>
              </w:rPr>
              <w:t>address</w:t>
            </w:r>
            <w:proofErr w:type="spellEnd"/>
            <w:r w:rsidRPr="02ABE46A">
              <w:rPr>
                <w:sz w:val="22"/>
                <w:szCs w:val="22"/>
              </w:rPr>
              <w:t>}</w:t>
            </w:r>
          </w:p>
          <w:p w14:paraId="53F5948C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ИНН ${INN}</w:t>
            </w:r>
          </w:p>
          <w:p w14:paraId="0F50B40D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СНИЛС ${SNILS}</w:t>
            </w:r>
          </w:p>
          <w:p w14:paraId="26180D7F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Паспортные данные: ${</w:t>
            </w:r>
            <w:proofErr w:type="spellStart"/>
            <w:r w:rsidRPr="02ABE46A">
              <w:rPr>
                <w:sz w:val="22"/>
                <w:szCs w:val="22"/>
              </w:rPr>
              <w:t>passport</w:t>
            </w:r>
            <w:proofErr w:type="spellEnd"/>
            <w:r w:rsidRPr="02ABE46A">
              <w:rPr>
                <w:sz w:val="22"/>
                <w:szCs w:val="22"/>
              </w:rPr>
              <w:t>}</w:t>
            </w:r>
          </w:p>
          <w:p w14:paraId="03CA9283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Р/с ${</w:t>
            </w:r>
            <w:proofErr w:type="spellStart"/>
            <w:r w:rsidRPr="02ABE46A">
              <w:rPr>
                <w:sz w:val="22"/>
                <w:szCs w:val="22"/>
              </w:rPr>
              <w:t>bankAccountNumber</w:t>
            </w:r>
            <w:proofErr w:type="spellEnd"/>
            <w:r w:rsidRPr="02ABE46A">
              <w:rPr>
                <w:sz w:val="22"/>
                <w:szCs w:val="22"/>
              </w:rPr>
              <w:t>}</w:t>
            </w:r>
          </w:p>
          <w:p w14:paraId="0D63691C" w14:textId="77777777" w:rsidR="00835520" w:rsidRDefault="00835520" w:rsidP="004E51EB">
            <w:pPr>
              <w:widowControl w:val="0"/>
              <w:jc w:val="both"/>
              <w:rPr>
                <w:sz w:val="22"/>
                <w:szCs w:val="22"/>
              </w:rPr>
            </w:pPr>
            <w:r w:rsidRPr="02ABE46A">
              <w:rPr>
                <w:sz w:val="22"/>
                <w:szCs w:val="22"/>
              </w:rPr>
              <w:t>Банк ${</w:t>
            </w:r>
            <w:proofErr w:type="spellStart"/>
            <w:r w:rsidRPr="02ABE46A">
              <w:rPr>
                <w:sz w:val="22"/>
                <w:szCs w:val="22"/>
              </w:rPr>
              <w:t>bank</w:t>
            </w:r>
            <w:proofErr w:type="spellEnd"/>
            <w:r w:rsidRPr="02ABE46A">
              <w:rPr>
                <w:sz w:val="22"/>
                <w:szCs w:val="22"/>
              </w:rPr>
              <w:t>}</w:t>
            </w:r>
          </w:p>
          <w:p w14:paraId="39C40F85" w14:textId="77777777" w:rsidR="00835520" w:rsidRPr="00B77927" w:rsidRDefault="00835520" w:rsidP="004E51EB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2ABE46A">
              <w:rPr>
                <w:sz w:val="22"/>
                <w:szCs w:val="22"/>
              </w:rPr>
              <w:t>К</w:t>
            </w:r>
            <w:r w:rsidRPr="00B77927">
              <w:rPr>
                <w:sz w:val="22"/>
                <w:szCs w:val="22"/>
                <w:lang w:val="en-US"/>
              </w:rPr>
              <w:t>/</w:t>
            </w:r>
            <w:r w:rsidRPr="02ABE46A">
              <w:rPr>
                <w:sz w:val="22"/>
                <w:szCs w:val="22"/>
              </w:rPr>
              <w:t>с</w:t>
            </w:r>
            <w:r w:rsidRPr="00B77927">
              <w:rPr>
                <w:sz w:val="22"/>
                <w:szCs w:val="22"/>
                <w:lang w:val="en-US"/>
              </w:rPr>
              <w:t xml:space="preserve"> ${</w:t>
            </w:r>
            <w:proofErr w:type="spellStart"/>
            <w:r w:rsidRPr="00B77927">
              <w:rPr>
                <w:sz w:val="22"/>
                <w:szCs w:val="22"/>
                <w:lang w:val="en-US"/>
              </w:rPr>
              <w:t>bankCorrespondentAccount</w:t>
            </w:r>
            <w:proofErr w:type="spellEnd"/>
            <w:r w:rsidRPr="00B77927">
              <w:rPr>
                <w:sz w:val="22"/>
                <w:szCs w:val="22"/>
                <w:lang w:val="en-US"/>
              </w:rPr>
              <w:t>}</w:t>
            </w:r>
          </w:p>
          <w:p w14:paraId="31942B92" w14:textId="77777777" w:rsidR="00835520" w:rsidRPr="00B77927" w:rsidRDefault="00835520" w:rsidP="004E51EB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2ABE46A">
              <w:rPr>
                <w:sz w:val="22"/>
                <w:szCs w:val="22"/>
              </w:rPr>
              <w:t>БИК</w:t>
            </w:r>
            <w:r w:rsidRPr="00B77927">
              <w:rPr>
                <w:sz w:val="22"/>
                <w:szCs w:val="22"/>
                <w:lang w:val="en-US"/>
              </w:rPr>
              <w:t xml:space="preserve"> ${BIK}</w:t>
            </w:r>
          </w:p>
          <w:p w14:paraId="1C585A1B" w14:textId="77777777" w:rsidR="00835520" w:rsidRPr="00B77927" w:rsidRDefault="00835520" w:rsidP="004E51EB">
            <w:pPr>
              <w:widowControl w:val="0"/>
              <w:jc w:val="both"/>
              <w:rPr>
                <w:sz w:val="22"/>
                <w:szCs w:val="22"/>
                <w:lang w:val="en-US"/>
              </w:rPr>
            </w:pPr>
            <w:r w:rsidRPr="02ABE46A">
              <w:rPr>
                <w:sz w:val="22"/>
                <w:szCs w:val="22"/>
              </w:rPr>
              <w:t>Тел</w:t>
            </w:r>
            <w:r w:rsidRPr="00B77927">
              <w:rPr>
                <w:sz w:val="22"/>
                <w:szCs w:val="22"/>
                <w:lang w:val="en-US"/>
              </w:rPr>
              <w:t>. ${phone}</w:t>
            </w:r>
          </w:p>
          <w:p w14:paraId="04857E07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2ABE46A">
              <w:rPr>
                <w:sz w:val="20"/>
                <w:szCs w:val="20"/>
              </w:rPr>
              <w:t>Почта</w:t>
            </w:r>
            <w:r w:rsidRPr="00B77927">
              <w:rPr>
                <w:sz w:val="20"/>
                <w:szCs w:val="20"/>
                <w:lang w:val="en-US"/>
              </w:rPr>
              <w:t>: ${email}</w:t>
            </w:r>
          </w:p>
          <w:p w14:paraId="10407936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lang w:val="en-US"/>
              </w:rPr>
            </w:pPr>
          </w:p>
          <w:p w14:paraId="1476B59B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00B77927">
              <w:rPr>
                <w:sz w:val="20"/>
                <w:szCs w:val="20"/>
                <w:lang w:val="en-US"/>
              </w:rPr>
              <w:t>___________________ / ${</w:t>
            </w:r>
            <w:proofErr w:type="spellStart"/>
            <w:r w:rsidRPr="00B77927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B77927">
              <w:rPr>
                <w:sz w:val="20"/>
                <w:szCs w:val="20"/>
                <w:lang w:val="en-US"/>
              </w:rPr>
              <w:t>} /</w:t>
            </w:r>
          </w:p>
          <w:p w14:paraId="2921BC7F" w14:textId="77777777" w:rsidR="00835520" w:rsidRPr="00B77927" w:rsidRDefault="00835520" w:rsidP="004E51EB">
            <w:pPr>
              <w:widowControl w:val="0"/>
              <w:jc w:val="both"/>
              <w:rPr>
                <w:sz w:val="20"/>
                <w:lang w:val="en-US"/>
              </w:rPr>
            </w:pPr>
            <w:r w:rsidRPr="007C0D32">
              <w:t>м. п.</w:t>
            </w:r>
          </w:p>
        </w:tc>
      </w:tr>
    </w:tbl>
    <w:p w14:paraId="289DDFAF" w14:textId="77777777" w:rsidR="00835520" w:rsidRDefault="00835520" w:rsidP="00835520">
      <w:pPr>
        <w:jc w:val="both"/>
        <w:rPr>
          <w:sz w:val="22"/>
          <w:szCs w:val="22"/>
        </w:rPr>
      </w:pPr>
    </w:p>
    <w:p w14:paraId="4B9B02A2" w14:textId="77777777" w:rsidR="00835520" w:rsidRPr="00CD5D40" w:rsidRDefault="00835520" w:rsidP="00835520">
      <w:pPr>
        <w:jc w:val="both"/>
        <w:rPr>
          <w:sz w:val="20"/>
          <w:szCs w:val="20"/>
        </w:rPr>
      </w:pPr>
      <w:r w:rsidRPr="00B77927">
        <w:rPr>
          <w:sz w:val="22"/>
          <w:szCs w:val="22"/>
        </w:rPr>
        <w:t xml:space="preserve">Акт-Отчет проверен: Менеджер по работе с дизайнерами___________ (___________________) </w:t>
      </w:r>
      <w:r w:rsidRPr="00B77927">
        <w:rPr>
          <w:sz w:val="22"/>
        </w:rPr>
        <w:t>___________</w:t>
      </w:r>
      <w:r w:rsidRPr="740F2CEB">
        <w:rPr>
          <w:sz w:val="22"/>
          <w:szCs w:val="22"/>
        </w:rPr>
        <w:t xml:space="preserve">   </w:t>
      </w:r>
    </w:p>
    <w:p w14:paraId="1C4A6F11" w14:textId="7712D410" w:rsidR="005B2CC4" w:rsidRPr="00326C0F" w:rsidRDefault="00835520" w:rsidP="00326C0F">
      <w:pPr>
        <w:ind w:left="4956" w:firstLine="708"/>
        <w:jc w:val="both"/>
        <w:rPr>
          <w:sz w:val="16"/>
          <w:szCs w:val="16"/>
        </w:rPr>
      </w:pPr>
      <w:r w:rsidRPr="740F2CEB">
        <w:rPr>
          <w:sz w:val="16"/>
          <w:szCs w:val="16"/>
        </w:rPr>
        <w:t xml:space="preserve">          подпись</w:t>
      </w:r>
      <w:r w:rsidRPr="007C0D32">
        <w:rPr>
          <w:sz w:val="16"/>
        </w:rPr>
        <w:tab/>
      </w:r>
      <w:r w:rsidRPr="740F2CEB">
        <w:rPr>
          <w:sz w:val="16"/>
          <w:szCs w:val="16"/>
        </w:rPr>
        <w:t xml:space="preserve">              расшифровка</w:t>
      </w:r>
      <w:r>
        <w:tab/>
      </w:r>
      <w:r w:rsidRPr="740F2CEB">
        <w:rPr>
          <w:sz w:val="16"/>
          <w:szCs w:val="16"/>
        </w:rPr>
        <w:t>дата</w:t>
      </w:r>
    </w:p>
    <w:sectPr w:rsidR="005B2CC4" w:rsidRPr="00326C0F" w:rsidSect="00D71496">
      <w:headerReference w:type="default" r:id="rId11"/>
      <w:pgSz w:w="11906" w:h="16838"/>
      <w:pgMar w:top="144" w:right="709" w:bottom="552" w:left="992" w:header="27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D8821" w14:textId="77777777" w:rsidR="00502106" w:rsidRDefault="00502106" w:rsidP="00B87EBC">
      <w:r>
        <w:separator/>
      </w:r>
    </w:p>
  </w:endnote>
  <w:endnote w:type="continuationSeparator" w:id="0">
    <w:p w14:paraId="0B15FF85" w14:textId="77777777" w:rsidR="00502106" w:rsidRDefault="00502106" w:rsidP="00B87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5B2AE" w14:textId="77777777" w:rsidR="00502106" w:rsidRDefault="00502106" w:rsidP="00B87EBC">
      <w:r>
        <w:separator/>
      </w:r>
    </w:p>
  </w:footnote>
  <w:footnote w:type="continuationSeparator" w:id="0">
    <w:p w14:paraId="0A7F103A" w14:textId="77777777" w:rsidR="00502106" w:rsidRDefault="00502106" w:rsidP="00B87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3A2C6" w14:textId="77777777" w:rsidR="0041276B" w:rsidRDefault="0041276B">
    <w:pPr>
      <w:pStyle w:val="a7"/>
    </w:pPr>
    <w:r>
      <w:t>Форма ДА-14</w:t>
    </w:r>
    <w:r w:rsidR="00B73E3E">
      <w:t>С</w:t>
    </w:r>
  </w:p>
  <w:p w14:paraId="6C985D98" w14:textId="77777777" w:rsidR="0041276B" w:rsidRDefault="0041276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0BC"/>
    <w:multiLevelType w:val="hybridMultilevel"/>
    <w:tmpl w:val="F0F6A758"/>
    <w:lvl w:ilvl="0" w:tplc="5024F88E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900F28"/>
    <w:multiLevelType w:val="hybridMultilevel"/>
    <w:tmpl w:val="F4CA74EA"/>
    <w:lvl w:ilvl="0" w:tplc="4746B6F2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7DD030E"/>
    <w:multiLevelType w:val="hybridMultilevel"/>
    <w:tmpl w:val="31260898"/>
    <w:lvl w:ilvl="0" w:tplc="D73EFD8A">
      <w:start w:val="1"/>
      <w:numFmt w:val="bullet"/>
      <w:lvlText w:val=""/>
      <w:lvlJc w:val="left"/>
      <w:pPr>
        <w:ind w:left="249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" w15:restartNumberingAfterBreak="0">
    <w:nsid w:val="28F62B9B"/>
    <w:multiLevelType w:val="hybridMultilevel"/>
    <w:tmpl w:val="35DC9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0409B"/>
    <w:multiLevelType w:val="multilevel"/>
    <w:tmpl w:val="620251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5" w15:restartNumberingAfterBreak="0">
    <w:nsid w:val="426030DD"/>
    <w:multiLevelType w:val="multilevel"/>
    <w:tmpl w:val="89C01864"/>
    <w:lvl w:ilvl="0">
      <w:start w:val="2"/>
      <w:numFmt w:val="decimal"/>
      <w:lvlText w:val="%1."/>
      <w:lvlJc w:val="left"/>
      <w:pPr>
        <w:tabs>
          <w:tab w:val="num" w:pos="0"/>
        </w:tabs>
        <w:ind w:left="585" w:hanging="585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0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62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3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2160"/>
      </w:pPr>
    </w:lvl>
  </w:abstractNum>
  <w:abstractNum w:abstractNumId="6" w15:restartNumberingAfterBreak="0">
    <w:nsid w:val="48176278"/>
    <w:multiLevelType w:val="hybridMultilevel"/>
    <w:tmpl w:val="C9705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55F4B"/>
    <w:multiLevelType w:val="hybridMultilevel"/>
    <w:tmpl w:val="8FCAA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A151C"/>
    <w:multiLevelType w:val="multilevel"/>
    <w:tmpl w:val="25DA79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60" w:hanging="1440"/>
      </w:pPr>
      <w:rPr>
        <w:rFonts w:hint="default"/>
      </w:rPr>
    </w:lvl>
  </w:abstractNum>
  <w:abstractNum w:abstractNumId="9" w15:restartNumberingAfterBreak="0">
    <w:nsid w:val="62646DE5"/>
    <w:multiLevelType w:val="hybridMultilevel"/>
    <w:tmpl w:val="CDE214DE"/>
    <w:lvl w:ilvl="0" w:tplc="FC88A1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4FB2F5F"/>
    <w:multiLevelType w:val="hybridMultilevel"/>
    <w:tmpl w:val="0C28AEF0"/>
    <w:lvl w:ilvl="0" w:tplc="67A46A78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658D2061"/>
    <w:multiLevelType w:val="multilevel"/>
    <w:tmpl w:val="E55806A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2" w15:restartNumberingAfterBreak="0">
    <w:nsid w:val="74E710E9"/>
    <w:multiLevelType w:val="multilevel"/>
    <w:tmpl w:val="CD66649A"/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</w:lvl>
  </w:abstractNum>
  <w:abstractNum w:abstractNumId="13" w15:restartNumberingAfterBreak="0">
    <w:nsid w:val="79FF7460"/>
    <w:multiLevelType w:val="hybridMultilevel"/>
    <w:tmpl w:val="1BE0BE2C"/>
    <w:lvl w:ilvl="0" w:tplc="7E587FD2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9514718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3069957">
    <w:abstractNumId w:val="10"/>
  </w:num>
  <w:num w:numId="3" w16cid:durableId="346252837">
    <w:abstractNumId w:val="1"/>
  </w:num>
  <w:num w:numId="4" w16cid:durableId="1467355827">
    <w:abstractNumId w:val="2"/>
  </w:num>
  <w:num w:numId="5" w16cid:durableId="2039812110">
    <w:abstractNumId w:val="3"/>
  </w:num>
  <w:num w:numId="6" w16cid:durableId="29770648">
    <w:abstractNumId w:val="13"/>
  </w:num>
  <w:num w:numId="7" w16cid:durableId="1670207218">
    <w:abstractNumId w:val="0"/>
  </w:num>
  <w:num w:numId="8" w16cid:durableId="710426366">
    <w:abstractNumId w:val="7"/>
  </w:num>
  <w:num w:numId="9" w16cid:durableId="444007749">
    <w:abstractNumId w:val="12"/>
  </w:num>
  <w:num w:numId="10" w16cid:durableId="632057681">
    <w:abstractNumId w:val="5"/>
  </w:num>
  <w:num w:numId="11" w16cid:durableId="464003082">
    <w:abstractNumId w:val="4"/>
  </w:num>
  <w:num w:numId="12" w16cid:durableId="560481606">
    <w:abstractNumId w:val="11"/>
  </w:num>
  <w:num w:numId="13" w16cid:durableId="1284381036">
    <w:abstractNumId w:val="9"/>
  </w:num>
  <w:num w:numId="14" w16cid:durableId="1412966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77"/>
    <w:rsid w:val="00010F52"/>
    <w:rsid w:val="00032E2E"/>
    <w:rsid w:val="00035ECA"/>
    <w:rsid w:val="000438A3"/>
    <w:rsid w:val="000454CA"/>
    <w:rsid w:val="00061DA8"/>
    <w:rsid w:val="000805CD"/>
    <w:rsid w:val="00080AA7"/>
    <w:rsid w:val="000A0ED1"/>
    <w:rsid w:val="000A2B33"/>
    <w:rsid w:val="000A30FE"/>
    <w:rsid w:val="000C1D9F"/>
    <w:rsid w:val="000C1E61"/>
    <w:rsid w:val="000C2043"/>
    <w:rsid w:val="000E10D3"/>
    <w:rsid w:val="000E1838"/>
    <w:rsid w:val="000F73B5"/>
    <w:rsid w:val="001326E6"/>
    <w:rsid w:val="001A5012"/>
    <w:rsid w:val="001C4E93"/>
    <w:rsid w:val="001C6F94"/>
    <w:rsid w:val="001D5A53"/>
    <w:rsid w:val="001D6E90"/>
    <w:rsid w:val="001F1436"/>
    <w:rsid w:val="001F14CE"/>
    <w:rsid w:val="001F3813"/>
    <w:rsid w:val="00205F67"/>
    <w:rsid w:val="002130F5"/>
    <w:rsid w:val="00216813"/>
    <w:rsid w:val="0021768B"/>
    <w:rsid w:val="00217F89"/>
    <w:rsid w:val="00220DE5"/>
    <w:rsid w:val="002224C0"/>
    <w:rsid w:val="00222F39"/>
    <w:rsid w:val="00224831"/>
    <w:rsid w:val="00231437"/>
    <w:rsid w:val="00234AF5"/>
    <w:rsid w:val="00234F35"/>
    <w:rsid w:val="00241C30"/>
    <w:rsid w:val="00256BAC"/>
    <w:rsid w:val="002670A4"/>
    <w:rsid w:val="00271997"/>
    <w:rsid w:val="00280FE2"/>
    <w:rsid w:val="00286231"/>
    <w:rsid w:val="002869EF"/>
    <w:rsid w:val="00287E09"/>
    <w:rsid w:val="00293AB5"/>
    <w:rsid w:val="0029470B"/>
    <w:rsid w:val="002B0577"/>
    <w:rsid w:val="002B659D"/>
    <w:rsid w:val="002C5EFD"/>
    <w:rsid w:val="002E5A1C"/>
    <w:rsid w:val="002E7BE0"/>
    <w:rsid w:val="0031228B"/>
    <w:rsid w:val="00312548"/>
    <w:rsid w:val="003223D8"/>
    <w:rsid w:val="003237BC"/>
    <w:rsid w:val="00326518"/>
    <w:rsid w:val="00326C0F"/>
    <w:rsid w:val="003378F9"/>
    <w:rsid w:val="00354FC2"/>
    <w:rsid w:val="0035690B"/>
    <w:rsid w:val="00357275"/>
    <w:rsid w:val="0035730D"/>
    <w:rsid w:val="0036436E"/>
    <w:rsid w:val="00390E79"/>
    <w:rsid w:val="00396CEE"/>
    <w:rsid w:val="003A2131"/>
    <w:rsid w:val="003C57F2"/>
    <w:rsid w:val="003D6DB8"/>
    <w:rsid w:val="003D7698"/>
    <w:rsid w:val="003E1D5C"/>
    <w:rsid w:val="00400E4A"/>
    <w:rsid w:val="0041276B"/>
    <w:rsid w:val="00423B7A"/>
    <w:rsid w:val="00430463"/>
    <w:rsid w:val="004373F5"/>
    <w:rsid w:val="0044310F"/>
    <w:rsid w:val="004578E7"/>
    <w:rsid w:val="00457E73"/>
    <w:rsid w:val="00470DF4"/>
    <w:rsid w:val="00472B16"/>
    <w:rsid w:val="004837EF"/>
    <w:rsid w:val="00485585"/>
    <w:rsid w:val="00496FAD"/>
    <w:rsid w:val="004A00D1"/>
    <w:rsid w:val="004B5664"/>
    <w:rsid w:val="004C2B23"/>
    <w:rsid w:val="004C2C7D"/>
    <w:rsid w:val="004F5C5B"/>
    <w:rsid w:val="004F5DE5"/>
    <w:rsid w:val="00500EDF"/>
    <w:rsid w:val="00502106"/>
    <w:rsid w:val="00502148"/>
    <w:rsid w:val="00503803"/>
    <w:rsid w:val="00511A87"/>
    <w:rsid w:val="005251B4"/>
    <w:rsid w:val="00537D1B"/>
    <w:rsid w:val="0054488E"/>
    <w:rsid w:val="00562614"/>
    <w:rsid w:val="0056783E"/>
    <w:rsid w:val="00573375"/>
    <w:rsid w:val="0058324B"/>
    <w:rsid w:val="00590DD7"/>
    <w:rsid w:val="00597790"/>
    <w:rsid w:val="005A6ADB"/>
    <w:rsid w:val="005B2CC4"/>
    <w:rsid w:val="005B5A78"/>
    <w:rsid w:val="005C275F"/>
    <w:rsid w:val="005E12CF"/>
    <w:rsid w:val="005E7BF7"/>
    <w:rsid w:val="00607F5B"/>
    <w:rsid w:val="0061274B"/>
    <w:rsid w:val="00621075"/>
    <w:rsid w:val="00667463"/>
    <w:rsid w:val="0067454F"/>
    <w:rsid w:val="006C382C"/>
    <w:rsid w:val="006C7034"/>
    <w:rsid w:val="006C7937"/>
    <w:rsid w:val="006E333A"/>
    <w:rsid w:val="006F53F1"/>
    <w:rsid w:val="00701AD5"/>
    <w:rsid w:val="00746042"/>
    <w:rsid w:val="00754E42"/>
    <w:rsid w:val="00760F10"/>
    <w:rsid w:val="007717A4"/>
    <w:rsid w:val="007724B0"/>
    <w:rsid w:val="007A6707"/>
    <w:rsid w:val="007D36B5"/>
    <w:rsid w:val="007D68A4"/>
    <w:rsid w:val="007D7C67"/>
    <w:rsid w:val="007E7A87"/>
    <w:rsid w:val="007F206D"/>
    <w:rsid w:val="0080517D"/>
    <w:rsid w:val="008069C2"/>
    <w:rsid w:val="00810C0F"/>
    <w:rsid w:val="00835520"/>
    <w:rsid w:val="00840C42"/>
    <w:rsid w:val="00842186"/>
    <w:rsid w:val="0086304B"/>
    <w:rsid w:val="00881BC9"/>
    <w:rsid w:val="008A26AC"/>
    <w:rsid w:val="008C39FA"/>
    <w:rsid w:val="008C5E29"/>
    <w:rsid w:val="008C6A7B"/>
    <w:rsid w:val="008D04F3"/>
    <w:rsid w:val="008D57D5"/>
    <w:rsid w:val="008E5823"/>
    <w:rsid w:val="0090472F"/>
    <w:rsid w:val="009138B8"/>
    <w:rsid w:val="00915FA8"/>
    <w:rsid w:val="009311F2"/>
    <w:rsid w:val="00945866"/>
    <w:rsid w:val="00946507"/>
    <w:rsid w:val="00961859"/>
    <w:rsid w:val="0096696F"/>
    <w:rsid w:val="0096697A"/>
    <w:rsid w:val="009802CE"/>
    <w:rsid w:val="0098277C"/>
    <w:rsid w:val="009A7AC5"/>
    <w:rsid w:val="009B308C"/>
    <w:rsid w:val="009B4E2E"/>
    <w:rsid w:val="00A104ED"/>
    <w:rsid w:val="00A16959"/>
    <w:rsid w:val="00A20A81"/>
    <w:rsid w:val="00A25EF3"/>
    <w:rsid w:val="00A27064"/>
    <w:rsid w:val="00A30677"/>
    <w:rsid w:val="00A47394"/>
    <w:rsid w:val="00A50883"/>
    <w:rsid w:val="00A556DD"/>
    <w:rsid w:val="00A56924"/>
    <w:rsid w:val="00A70863"/>
    <w:rsid w:val="00A73796"/>
    <w:rsid w:val="00A87D16"/>
    <w:rsid w:val="00A90E04"/>
    <w:rsid w:val="00A935DA"/>
    <w:rsid w:val="00AB07E2"/>
    <w:rsid w:val="00AD09CF"/>
    <w:rsid w:val="00AD4B77"/>
    <w:rsid w:val="00AD4CCF"/>
    <w:rsid w:val="00AD4E2A"/>
    <w:rsid w:val="00AD56E3"/>
    <w:rsid w:val="00AD61E4"/>
    <w:rsid w:val="00AE4790"/>
    <w:rsid w:val="00AF2C4C"/>
    <w:rsid w:val="00AF2C9B"/>
    <w:rsid w:val="00AF408E"/>
    <w:rsid w:val="00B01AAA"/>
    <w:rsid w:val="00B06DD5"/>
    <w:rsid w:val="00B072BF"/>
    <w:rsid w:val="00B21ADD"/>
    <w:rsid w:val="00B4196A"/>
    <w:rsid w:val="00B44959"/>
    <w:rsid w:val="00B73E3E"/>
    <w:rsid w:val="00B87EBC"/>
    <w:rsid w:val="00B9346D"/>
    <w:rsid w:val="00B93CB6"/>
    <w:rsid w:val="00BA0842"/>
    <w:rsid w:val="00BB3FDA"/>
    <w:rsid w:val="00BB5FB5"/>
    <w:rsid w:val="00BC3650"/>
    <w:rsid w:val="00BD49FA"/>
    <w:rsid w:val="00BE5E17"/>
    <w:rsid w:val="00BF3E01"/>
    <w:rsid w:val="00BF642C"/>
    <w:rsid w:val="00C02A2E"/>
    <w:rsid w:val="00C231DB"/>
    <w:rsid w:val="00C37CA2"/>
    <w:rsid w:val="00C613CA"/>
    <w:rsid w:val="00C85631"/>
    <w:rsid w:val="00C93661"/>
    <w:rsid w:val="00C97027"/>
    <w:rsid w:val="00CC6A28"/>
    <w:rsid w:val="00CD1B6A"/>
    <w:rsid w:val="00CD5D40"/>
    <w:rsid w:val="00CD75E1"/>
    <w:rsid w:val="00CE0BDF"/>
    <w:rsid w:val="00CF6EB2"/>
    <w:rsid w:val="00D20485"/>
    <w:rsid w:val="00D52327"/>
    <w:rsid w:val="00D629AB"/>
    <w:rsid w:val="00D66DAD"/>
    <w:rsid w:val="00D71496"/>
    <w:rsid w:val="00D74111"/>
    <w:rsid w:val="00D93F1F"/>
    <w:rsid w:val="00D97A84"/>
    <w:rsid w:val="00DB18BD"/>
    <w:rsid w:val="00DC5008"/>
    <w:rsid w:val="00DC53CB"/>
    <w:rsid w:val="00DD38F5"/>
    <w:rsid w:val="00DE61BF"/>
    <w:rsid w:val="00E00BD9"/>
    <w:rsid w:val="00E02C12"/>
    <w:rsid w:val="00E32147"/>
    <w:rsid w:val="00E32F6C"/>
    <w:rsid w:val="00E37541"/>
    <w:rsid w:val="00E519FC"/>
    <w:rsid w:val="00E52DAA"/>
    <w:rsid w:val="00E62189"/>
    <w:rsid w:val="00E64006"/>
    <w:rsid w:val="00E660D0"/>
    <w:rsid w:val="00E71291"/>
    <w:rsid w:val="00E75D80"/>
    <w:rsid w:val="00E85297"/>
    <w:rsid w:val="00E87C4D"/>
    <w:rsid w:val="00E91488"/>
    <w:rsid w:val="00EA3229"/>
    <w:rsid w:val="00EB3271"/>
    <w:rsid w:val="00EC5026"/>
    <w:rsid w:val="00ED0FF7"/>
    <w:rsid w:val="00ED3BD9"/>
    <w:rsid w:val="00ED5158"/>
    <w:rsid w:val="00EE1DA4"/>
    <w:rsid w:val="00EE2953"/>
    <w:rsid w:val="00EE4050"/>
    <w:rsid w:val="00EE540D"/>
    <w:rsid w:val="00EE5421"/>
    <w:rsid w:val="00EE5750"/>
    <w:rsid w:val="00F016F5"/>
    <w:rsid w:val="00F03B43"/>
    <w:rsid w:val="00F05F9B"/>
    <w:rsid w:val="00F26207"/>
    <w:rsid w:val="00F61189"/>
    <w:rsid w:val="00F66FF1"/>
    <w:rsid w:val="00F70283"/>
    <w:rsid w:val="00F80028"/>
    <w:rsid w:val="00F824BB"/>
    <w:rsid w:val="00F86BBF"/>
    <w:rsid w:val="00F92E0E"/>
    <w:rsid w:val="00FB6252"/>
    <w:rsid w:val="00FC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70C5B9"/>
  <w15:docId w15:val="{CE7CAD5B-2B7F-44F7-B666-75B0E0B3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21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A2131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3A2131"/>
    <w:pPr>
      <w:keepNext/>
      <w:jc w:val="center"/>
      <w:outlineLvl w:val="1"/>
    </w:pPr>
    <w:rPr>
      <w:i/>
      <w:iCs/>
    </w:rPr>
  </w:style>
  <w:style w:type="paragraph" w:styleId="3">
    <w:name w:val="heading 3"/>
    <w:basedOn w:val="a"/>
    <w:next w:val="a"/>
    <w:qFormat/>
    <w:rsid w:val="003A2131"/>
    <w:pPr>
      <w:keepNext/>
      <w:overflowPunct w:val="0"/>
      <w:autoSpaceDE w:val="0"/>
      <w:autoSpaceDN w:val="0"/>
      <w:adjustRightInd w:val="0"/>
      <w:jc w:val="both"/>
      <w:textAlignment w:val="baseline"/>
      <w:outlineLvl w:val="2"/>
    </w:pPr>
    <w:rPr>
      <w:i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A2131"/>
    <w:rPr>
      <w:color w:val="0000FF"/>
      <w:u w:val="single"/>
    </w:rPr>
  </w:style>
  <w:style w:type="character" w:styleId="a4">
    <w:name w:val="FollowedHyperlink"/>
    <w:basedOn w:val="a0"/>
    <w:rsid w:val="003A2131"/>
    <w:rPr>
      <w:color w:val="800080"/>
      <w:u w:val="single"/>
    </w:rPr>
  </w:style>
  <w:style w:type="paragraph" w:styleId="a5">
    <w:name w:val="Balloon Text"/>
    <w:basedOn w:val="a"/>
    <w:link w:val="a6"/>
    <w:rsid w:val="0062107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62107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rsid w:val="00B87EB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87EBC"/>
    <w:rPr>
      <w:sz w:val="24"/>
      <w:szCs w:val="24"/>
    </w:rPr>
  </w:style>
  <w:style w:type="paragraph" w:styleId="a9">
    <w:name w:val="footer"/>
    <w:basedOn w:val="a"/>
    <w:link w:val="aa"/>
    <w:rsid w:val="00B87EB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B87EBC"/>
    <w:rPr>
      <w:sz w:val="24"/>
      <w:szCs w:val="24"/>
    </w:rPr>
  </w:style>
  <w:style w:type="paragraph" w:styleId="ab">
    <w:name w:val="List Paragraph"/>
    <w:basedOn w:val="a"/>
    <w:uiPriority w:val="34"/>
    <w:qFormat/>
    <w:rsid w:val="001D6E90"/>
    <w:pPr>
      <w:ind w:left="720"/>
      <w:contextualSpacing/>
    </w:pPr>
  </w:style>
  <w:style w:type="paragraph" w:styleId="ac">
    <w:name w:val="Body Text Indent"/>
    <w:basedOn w:val="a"/>
    <w:link w:val="ad"/>
    <w:unhideWhenUsed/>
    <w:rsid w:val="00357275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357275"/>
  </w:style>
  <w:style w:type="paragraph" w:customStyle="1" w:styleId="ConsPlusNormal">
    <w:name w:val="ConsPlusNormal"/>
    <w:rsid w:val="0035727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uiPriority w:val="99"/>
    <w:rsid w:val="00357275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357275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ae">
    <w:name w:val="Table Grid"/>
    <w:basedOn w:val="a1"/>
    <w:uiPriority w:val="59"/>
    <w:rsid w:val="003572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qFormat/>
    <w:rsid w:val="000A2B33"/>
    <w:pPr>
      <w:suppressAutoHyphens/>
      <w:spacing w:before="280" w:after="280"/>
    </w:pPr>
    <w:rPr>
      <w:rFonts w:ascii="Liberation Serif" w:eastAsia="NSimSun" w:hAnsi="Liberation Serif" w:cs="Arial"/>
      <w:kern w:val="2"/>
      <w:sz w:val="22"/>
      <w:szCs w:val="22"/>
      <w:lang w:eastAsia="zh-CN" w:bidi="hi-IN"/>
    </w:rPr>
  </w:style>
  <w:style w:type="paragraph" w:customStyle="1" w:styleId="Textbody">
    <w:name w:val="Text body"/>
    <w:basedOn w:val="a"/>
    <w:rsid w:val="0035730D"/>
    <w:pPr>
      <w:widowControl w:val="0"/>
      <w:suppressAutoHyphens/>
      <w:autoSpaceDN w:val="0"/>
      <w:spacing w:after="120"/>
      <w:textAlignment w:val="baseline"/>
    </w:pPr>
    <w:rPr>
      <w:rFonts w:eastAsia="Arial Unicode MS" w:cs="Mangal"/>
      <w:kern w:val="3"/>
      <w:lang w:eastAsia="zh-CN" w:bidi="hi-IN"/>
    </w:rPr>
  </w:style>
  <w:style w:type="character" w:styleId="af0">
    <w:name w:val="Emphasis"/>
    <w:basedOn w:val="a0"/>
    <w:qFormat/>
    <w:rsid w:val="000A30FE"/>
    <w:rPr>
      <w:i/>
      <w:iCs/>
    </w:rPr>
  </w:style>
  <w:style w:type="character" w:customStyle="1" w:styleId="10">
    <w:name w:val="Заголовок 1 Знак"/>
    <w:basedOn w:val="a0"/>
    <w:link w:val="1"/>
    <w:rsid w:val="00835520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sign@gretherwells.r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minyhnv\Desktop\&#1050;&#1083;&#1072;&#1089;&#1089;&#1080;&#1092;&#1080;&#1082;&#1072;&#1090;&#1086;&#1088;%20&#1091;&#1087;&#1088;&#1072;&#1074;&#1083;&#1077;&#1085;&#1095;&#1077;&#1089;&#1082;&#1086;&#1081;%20&#1076;&#1086;&#1082;&#1091;&#1084;&#1077;&#1085;&#1090;&#1072;&#1094;&#1080;&#1080;\&#1064;&#1072;&#1073;&#1083;&#1086;&#1085;&#1099;%20&#1060;&#1086;&#1088;&#1084;\&#1073;&#1083;&#1072;&#1085;&#1082;%20&#1087;&#1088;&#1080;&#1082;&#1072;&#1079;&#1072;_&#1058;&#1044;%20&#1040;&#1089;&#1082;&#1086;&#1085;&#1072;_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9C8CD003FEA2540B19FE5E7CE3134F7" ma:contentTypeVersion="0" ma:contentTypeDescription="Создание документа." ma:contentTypeScope="" ma:versionID="345a13bbacd2e82565e590e29051568e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41C8A2-EB21-4D11-BAEA-88C288860EF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DECB8C6-729E-4C42-B568-3B41F8322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2B5DDCFA-A58D-4A3A-994E-2C8AF13FA7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приказа_ТД Аскона_н</Template>
  <TotalTime>5</TotalTime>
  <Pages>7</Pages>
  <Words>3796</Words>
  <Characters>21638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Askona</Company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fominyhnv</dc:creator>
  <cp:lastModifiedBy>Овчарова Мария Владимировна</cp:lastModifiedBy>
  <cp:revision>6</cp:revision>
  <cp:lastPrinted>2022-05-20T14:13:00Z</cp:lastPrinted>
  <dcterms:created xsi:type="dcterms:W3CDTF">2024-06-27T14:07:00Z</dcterms:created>
  <dcterms:modified xsi:type="dcterms:W3CDTF">2026-01-22T13:01:00Z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0x01010049C8CD003FEA2540B19FE5E7CE3134F7</vt:lpwstr>
  </property>
  <property fmtid="{D5CDD505-2E9C-101B-9397-08002B2CF9AE}" pid="3" name="№ документа">
    <vt:lpwstr/>
  </property>
  <property fmtid="{D5CDD505-2E9C-101B-9397-08002B2CF9AE}" pid="4" name="SYS_CODE_DIRECTUM">
    <vt:lpwstr>DIRECTUM</vt:lpwstr>
  </property>
  <property fmtid="{D5CDD505-2E9C-101B-9397-08002B2CF9AE}" pid="5" name="Дата документа">
    <vt:lpwstr>26.04.2013</vt:lpwstr>
  </property>
  <property fmtid="{D5CDD505-2E9C-101B-9397-08002B2CF9AE}" pid="6" name="Тема">
    <vt:lpwstr>о введении нофой формы договора розничной купли-продажи</vt:lpwstr>
  </property>
</Properties>
</file>